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E9A" w:rsidRPr="00882D2E" w:rsidRDefault="00542A22" w:rsidP="00C04220">
      <w:pPr>
        <w:pStyle w:val="aa"/>
        <w:spacing w:after="0"/>
        <w:rPr>
          <w:noProof/>
          <w:color w:val="70AD47" w:themeColor="accent6"/>
        </w:rPr>
      </w:pPr>
      <w:r w:rsidRPr="00882D2E">
        <w:rPr>
          <w:noProof/>
          <w:color w:val="70AD47" w:themeColor="accent6"/>
        </w:rPr>
        <w:t>Зелёный след</w:t>
      </w:r>
    </w:p>
    <w:tbl>
      <w:tblPr>
        <w:tblStyle w:val="ac"/>
        <w:tblW w:w="5000" w:type="pct"/>
        <w:jc w:val="center"/>
        <w:tblLook w:val="0600" w:firstRow="0" w:lastRow="0" w:firstColumn="0" w:lastColumn="0" w:noHBand="1" w:noVBand="1"/>
      </w:tblPr>
      <w:tblGrid>
        <w:gridCol w:w="5539"/>
      </w:tblGrid>
      <w:tr w:rsidR="00881E6A" w:rsidRPr="00187F54" w:rsidTr="00091486">
        <w:trPr>
          <w:trHeight w:val="6336"/>
          <w:jc w:val="center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1E6A" w:rsidRPr="00187F54" w:rsidRDefault="003A0FD1" w:rsidP="00091486">
            <w:pPr>
              <w:jc w:val="center"/>
              <w:rPr>
                <w:noProof/>
                <w:vertAlign w:val="subscript"/>
              </w:rPr>
            </w:pPr>
            <w:r w:rsidRPr="00187F54">
              <w:rPr>
                <w:noProof/>
                <w:vertAlign w:val="subscript"/>
                <w:lang w:eastAsia="ru-RU"/>
              </w:rPr>
              <mc:AlternateContent>
                <mc:Choice Requires="wps">
                  <w:drawing>
                    <wp:inline distT="0" distB="0" distL="0" distR="0" wp14:anchorId="61CC73D7" wp14:editId="7B84FA22">
                      <wp:extent cx="3114675" cy="4314825"/>
                      <wp:effectExtent l="0" t="0" r="0" b="0"/>
                      <wp:docPr id="2" name="Прямоугольник 2" descr="Рисунок цветка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4675" cy="431482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55AF2" w:rsidRDefault="00955AF2" w:rsidP="00544BF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CC73D7" id="Прямоугольник 2" o:spid="_x0000_s1026" alt="Рисунок цветка" style="width:245.25pt;height:3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" stroked="f" strokeweight="1pt">
                      <v:fill r:id="rId9" o:title="Рисунок цветка" recolor="t" rotate="t" type="frame"/>
                      <v:textbox>
                        <w:txbxContent>
                          <w:p w:rsidR="00955AF2" w:rsidRDefault="00955AF2" w:rsidP="00544BF7"/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C37E9A" w:rsidRPr="00542A22" w:rsidRDefault="00C37E9A" w:rsidP="0033256C">
      <w:pPr>
        <w:pStyle w:val="af"/>
        <w:rPr>
          <w:noProof/>
        </w:rPr>
      </w:pPr>
    </w:p>
    <w:p w:rsidR="005F54D3" w:rsidRPr="00746D2E" w:rsidRDefault="00746D2E" w:rsidP="0033256C">
      <w:pPr>
        <w:pStyle w:val="af"/>
        <w:rPr>
          <w:noProof/>
        </w:rPr>
      </w:pPr>
      <w:r>
        <w:rPr>
          <w:noProof/>
        </w:rPr>
        <w:t>Автор</w:t>
      </w:r>
      <w:r w:rsidRPr="002607E4">
        <w:rPr>
          <w:noProof/>
        </w:rPr>
        <w:t>:</w:t>
      </w:r>
      <w:r>
        <w:rPr>
          <w:noProof/>
        </w:rPr>
        <w:t>Вахрушев Иван</w:t>
      </w:r>
    </w:p>
    <w:p w:rsidR="002C0C4F" w:rsidRPr="00187F54" w:rsidRDefault="002C0C4F" w:rsidP="00C37E9A">
      <w:pPr>
        <w:rPr>
          <w:noProof/>
          <w:sz w:val="28"/>
        </w:rPr>
        <w:sectPr w:rsidR="002C0C4F" w:rsidRPr="00187F54" w:rsidSect="008A0145">
          <w:footerReference w:type="default" r:id="rId10"/>
          <w:pgSz w:w="8419" w:h="11906" w:orient="landscape" w:code="9"/>
          <w:pgMar w:top="1474" w:right="1440" w:bottom="720" w:left="1440" w:header="720" w:footer="720" w:gutter="0"/>
          <w:pgNumType w:start="1"/>
          <w:cols w:space="720"/>
          <w:docGrid w:linePitch="360"/>
        </w:sectPr>
      </w:pPr>
    </w:p>
    <w:sdt>
      <w:sdtPr>
        <w:rPr>
          <w:rFonts w:asciiTheme="minorHAnsi" w:hAnsiTheme="minorHAnsi"/>
          <w:noProof/>
          <w:spacing w:val="15"/>
          <w:sz w:val="24"/>
        </w:rPr>
        <w:id w:val="24932408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574218" w:rsidRDefault="00544BF7">
          <w:pPr>
            <w:pStyle w:val="ae"/>
            <w:rPr>
              <w:noProof/>
              <w:lang w:bidi="ru-RU"/>
            </w:rPr>
          </w:pPr>
          <w:r w:rsidRPr="00DA4871">
            <w:rPr>
              <w:noProof/>
              <w:lang w:eastAsia="ru-RU"/>
            </w:rPr>
            <w:drawing>
              <wp:anchor distT="0" distB="0" distL="114300" distR="114300" simplePos="0" relativeHeight="251677184" behindDoc="0" locked="0" layoutInCell="1" allowOverlap="1" wp14:anchorId="1189BA11" wp14:editId="6BB3CB48">
                <wp:simplePos x="0" y="0"/>
                <wp:positionH relativeFrom="column">
                  <wp:posOffset>-966383</wp:posOffset>
                </wp:positionH>
                <wp:positionV relativeFrom="page">
                  <wp:posOffset>104293</wp:posOffset>
                </wp:positionV>
                <wp:extent cx="1182370" cy="685800"/>
                <wp:effectExtent l="0" t="0" r="0" b="0"/>
                <wp:wrapThrough wrapText="bothSides">
                  <wp:wrapPolygon edited="0">
                    <wp:start x="0" y="0"/>
                    <wp:lineTo x="0" y="21000"/>
                    <wp:lineTo x="21229" y="21000"/>
                    <wp:lineTo x="21229" y="0"/>
                    <wp:lineTo x="0" y="0"/>
                  </wp:wrapPolygon>
                </wp:wrapThrough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237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74218" w:rsidRPr="00475F26">
            <w:t>Оглавле</w:t>
          </w:r>
          <w:r w:rsidR="00574218" w:rsidRPr="00187F54">
            <w:rPr>
              <w:noProof/>
              <w:lang w:bidi="ru-RU"/>
            </w:rPr>
            <w:t>ние</w:t>
          </w:r>
        </w:p>
        <w:p w:rsidR="0053308D" w:rsidRPr="0053308D" w:rsidRDefault="0053308D" w:rsidP="0053308D">
          <w:pPr>
            <w:rPr>
              <w:rStyle w:val="a7"/>
              <w:rFonts w:asciiTheme="majorHAnsi" w:hAnsiTheme="majorHAnsi"/>
              <w:i/>
              <w:noProof/>
              <w:color w:val="auto"/>
              <w:spacing w:val="15"/>
              <w:sz w:val="24"/>
              <w:u w:val="none"/>
            </w:rPr>
          </w:pPr>
          <w:r w:rsidRPr="00C04794">
            <w:rPr>
              <w:rStyle w:val="markdown-word"/>
              <w:rFonts w:ascii="Arial" w:eastAsia="Times New Roman" w:hAnsi="Arial" w:cs="Arial"/>
              <w:sz w:val="24"/>
              <w:szCs w:val="24"/>
              <w:lang w:eastAsia="ru-RU"/>
            </w:rPr>
            <w:t>Вступление</w:t>
          </w:r>
          <w:r w:rsidRPr="00C04794">
            <w:rPr>
              <w:rStyle w:val="markdown-word"/>
              <w:rFonts w:ascii="Arial" w:eastAsia="Times New Roman" w:hAnsi="Arial" w:cs="Arial"/>
              <w:szCs w:val="24"/>
              <w:lang w:eastAsia="ru-RU"/>
            </w:rPr>
            <w:t>……….................………………..1</w:t>
          </w:r>
          <w:r w:rsidRPr="0053308D">
            <w:rPr>
              <w:rStyle w:val="a7"/>
              <w:rFonts w:asciiTheme="majorHAnsi" w:hAnsiTheme="majorHAnsi"/>
              <w:i/>
              <w:noProof/>
              <w:webHidden/>
              <w:color w:val="auto"/>
              <w:spacing w:val="15"/>
              <w:sz w:val="24"/>
              <w:u w:val="none"/>
            </w:rPr>
            <w:tab/>
          </w:r>
        </w:p>
      </w:sdtContent>
    </w:sdt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Глава первая……………………………</w:t>
      </w:r>
      <w:proofErr w:type="gramStart"/>
      <w:r>
        <w:rPr>
          <w:rStyle w:val="markdown-word"/>
          <w:rFonts w:ascii="Arial" w:hAnsi="Arial" w:cs="Arial"/>
        </w:rPr>
        <w:t>…….</w:t>
      </w:r>
      <w:proofErr w:type="gramEnd"/>
      <w:r w:rsidR="00A12A17">
        <w:rPr>
          <w:rStyle w:val="markdown-word"/>
          <w:rFonts w:ascii="Arial" w:hAnsi="Arial" w:cs="Arial"/>
        </w:rPr>
        <w:t>2</w:t>
      </w:r>
    </w:p>
    <w:p w:rsidR="00C04794" w:rsidRP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Глава вторая (в которой Артём понимает важность</w:t>
      </w:r>
      <w:r w:rsidRPr="00C04794">
        <w:rPr>
          <w:rStyle w:val="markdown-word"/>
          <w:rFonts w:ascii="Arial" w:hAnsi="Arial" w:cs="Arial"/>
        </w:rPr>
        <w:t xml:space="preserve"> сортировки) …………………………………</w:t>
      </w:r>
      <w:proofErr w:type="gramStart"/>
      <w:r w:rsidRPr="00C04794">
        <w:rPr>
          <w:rStyle w:val="markdown-word"/>
          <w:rFonts w:ascii="Arial" w:hAnsi="Arial" w:cs="Arial"/>
        </w:rPr>
        <w:t>…….</w:t>
      </w:r>
      <w:proofErr w:type="gramEnd"/>
      <w:r w:rsidRPr="00C04794">
        <w:rPr>
          <w:rStyle w:val="markdown-word"/>
          <w:rFonts w:ascii="Arial" w:hAnsi="Arial" w:cs="Arial"/>
        </w:rPr>
        <w:t>3</w:t>
      </w:r>
    </w:p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>Глава третья (в которой Артём узнаёт о второй </w:t>
      </w:r>
    </w:p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жизни </w:t>
      </w:r>
      <w:proofErr w:type="gramStart"/>
      <w:r>
        <w:rPr>
          <w:rStyle w:val="markdown-word"/>
          <w:rFonts w:ascii="Arial" w:hAnsi="Arial" w:cs="Arial"/>
        </w:rPr>
        <w:t>отходов)…</w:t>
      </w:r>
      <w:proofErr w:type="gramEnd"/>
      <w:r>
        <w:rPr>
          <w:rStyle w:val="markdown-word"/>
          <w:rFonts w:ascii="Arial" w:hAnsi="Arial" w:cs="Arial"/>
        </w:rPr>
        <w:t>…………………………….…5</w:t>
      </w:r>
    </w:p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Глава четвёртая (в которой Артём сталкивается с </w:t>
      </w:r>
      <w:proofErr w:type="gramStart"/>
      <w:r>
        <w:rPr>
          <w:rStyle w:val="markdown-word"/>
          <w:rFonts w:ascii="Arial" w:hAnsi="Arial" w:cs="Arial"/>
        </w:rPr>
        <w:t>равнодушием)…</w:t>
      </w:r>
      <w:proofErr w:type="gramEnd"/>
      <w:r>
        <w:rPr>
          <w:rStyle w:val="markdown-word"/>
          <w:rFonts w:ascii="Arial" w:hAnsi="Arial" w:cs="Arial"/>
        </w:rPr>
        <w:t>…………………………………7</w:t>
      </w:r>
    </w:p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Глава пятая, в которой Артём один во дворе…9</w:t>
      </w:r>
    </w:p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>Глава 6, в которой Артём уезжает и встречает </w:t>
      </w:r>
    </w:p>
    <w:p w:rsidR="00C04794" w:rsidRDefault="00C04794" w:rsidP="00C04794">
      <w:pPr>
        <w:pStyle w:val="af8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</w:rPr>
        <w:t>Наглина</w:t>
      </w:r>
      <w:proofErr w:type="spellEnd"/>
      <w:r>
        <w:rPr>
          <w:rStyle w:val="markdown-word"/>
          <w:rFonts w:ascii="Arial" w:hAnsi="Arial" w:cs="Arial"/>
        </w:rPr>
        <w:t>………………………………………</w:t>
      </w:r>
      <w:proofErr w:type="gramStart"/>
      <w:r>
        <w:rPr>
          <w:rStyle w:val="markdown-word"/>
          <w:rFonts w:ascii="Arial" w:hAnsi="Arial" w:cs="Arial"/>
        </w:rPr>
        <w:t>…….</w:t>
      </w:r>
      <w:proofErr w:type="gramEnd"/>
      <w:r>
        <w:rPr>
          <w:rStyle w:val="markdown-word"/>
          <w:rFonts w:ascii="Arial" w:hAnsi="Arial" w:cs="Arial"/>
        </w:rPr>
        <w:t>12</w:t>
      </w:r>
    </w:p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Глава 7, в которой Артём заблудился в Нижнем Новгороде…………………………………………15</w:t>
      </w:r>
    </w:p>
    <w:p w:rsidR="00C04794" w:rsidRDefault="00C04794" w:rsidP="00C04794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Глава 8, в которой Артём наконец доехал до </w:t>
      </w:r>
    </w:p>
    <w:p w:rsidR="009A048A" w:rsidRDefault="00C04794" w:rsidP="00C04794">
      <w:pPr>
        <w:pStyle w:val="af8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Сестры и увидел, как   надо……………………18    </w:t>
      </w:r>
    </w:p>
    <w:p w:rsidR="009A048A" w:rsidRDefault="00C04794" w:rsidP="009A048A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  </w:t>
      </w:r>
      <w:r w:rsidR="009A048A">
        <w:rPr>
          <w:rStyle w:val="markdown-word"/>
          <w:rFonts w:ascii="Arial" w:hAnsi="Arial" w:cs="Arial"/>
        </w:rPr>
        <w:t>Глава 9……………………………………………24</w:t>
      </w:r>
    </w:p>
    <w:p w:rsidR="009A048A" w:rsidRDefault="009A048A" w:rsidP="009A048A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 xml:space="preserve">  Глава 10……………………………………………31</w:t>
      </w:r>
    </w:p>
    <w:p w:rsidR="009A048A" w:rsidRDefault="009A048A" w:rsidP="009A048A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  Глава 11……………………………………………39</w:t>
      </w:r>
    </w:p>
    <w:p w:rsidR="009A048A" w:rsidRDefault="009A048A" w:rsidP="009A048A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  Глава 12……………………………………………</w:t>
      </w:r>
      <w:r w:rsidR="001E71D9">
        <w:rPr>
          <w:rStyle w:val="markdown-word"/>
          <w:rFonts w:ascii="Arial" w:hAnsi="Arial" w:cs="Arial"/>
        </w:rPr>
        <w:t>46</w:t>
      </w:r>
    </w:p>
    <w:p w:rsidR="009A048A" w:rsidRDefault="009A048A" w:rsidP="009A048A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  Глава 13……………………………………………</w:t>
      </w:r>
      <w:r w:rsidR="001E71D9">
        <w:rPr>
          <w:rStyle w:val="markdown-word"/>
          <w:rFonts w:ascii="Arial" w:hAnsi="Arial" w:cs="Arial"/>
        </w:rPr>
        <w:t>55</w:t>
      </w:r>
    </w:p>
    <w:p w:rsidR="009A048A" w:rsidRDefault="009A048A" w:rsidP="009A048A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  Глава 14……………………………………………</w:t>
      </w:r>
      <w:r w:rsidR="001E71D9">
        <w:rPr>
          <w:rStyle w:val="markdown-word"/>
          <w:rFonts w:ascii="Arial" w:hAnsi="Arial" w:cs="Arial"/>
        </w:rPr>
        <w:t>59</w:t>
      </w:r>
    </w:p>
    <w:p w:rsidR="009A048A" w:rsidRDefault="009A048A" w:rsidP="009A048A">
      <w:pPr>
        <w:pStyle w:val="af8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  Глава 15……………………………………………</w:t>
      </w:r>
      <w:r w:rsidR="001E71D9">
        <w:rPr>
          <w:rStyle w:val="markdown-word"/>
          <w:rFonts w:ascii="Arial" w:hAnsi="Arial" w:cs="Arial"/>
        </w:rPr>
        <w:t>64</w:t>
      </w:r>
    </w:p>
    <w:p w:rsidR="009A048A" w:rsidRDefault="009A048A" w:rsidP="009A048A">
      <w:pPr>
        <w:pStyle w:val="af8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</w:rPr>
      </w:pPr>
    </w:p>
    <w:p w:rsidR="009A048A" w:rsidRDefault="009A048A" w:rsidP="00B73742">
      <w:pPr>
        <w:pStyle w:val="af8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</w:rPr>
      </w:pPr>
    </w:p>
    <w:p w:rsidR="009A048A" w:rsidRDefault="009A048A" w:rsidP="009A048A">
      <w:pPr>
        <w:pStyle w:val="af8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hAnsi="Arial" w:cs="Arial"/>
        </w:rPr>
      </w:pPr>
    </w:p>
    <w:p w:rsidR="00C04794" w:rsidRPr="00C04794" w:rsidRDefault="00C04794" w:rsidP="00C04794">
      <w:pPr>
        <w:pStyle w:val="af8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 xml:space="preserve">                                                                                                                                           </w:t>
      </w:r>
    </w:p>
    <w:p w:rsidR="004944F7" w:rsidRPr="00187F54" w:rsidRDefault="00544BF7" w:rsidP="004944F7">
      <w:pPr>
        <w:rPr>
          <w:noProof/>
        </w:rPr>
      </w:pPr>
      <w:r w:rsidRPr="00DA4871">
        <w:rPr>
          <w:noProof/>
          <w:lang w:eastAsia="ru-RU"/>
        </w:rPr>
        <w:drawing>
          <wp:anchor distT="0" distB="0" distL="114300" distR="114300" simplePos="0" relativeHeight="251679232" behindDoc="0" locked="0" layoutInCell="1" allowOverlap="1" wp14:anchorId="1189BA11" wp14:editId="6BB3CB48">
            <wp:simplePos x="0" y="0"/>
            <wp:positionH relativeFrom="column">
              <wp:posOffset>3219165</wp:posOffset>
            </wp:positionH>
            <wp:positionV relativeFrom="page">
              <wp:posOffset>6844052</wp:posOffset>
            </wp:positionV>
            <wp:extent cx="1182370" cy="685800"/>
            <wp:effectExtent l="0" t="0" r="0" b="0"/>
            <wp:wrapThrough wrapText="bothSides">
              <wp:wrapPolygon edited="0">
                <wp:start x="21600" y="21600"/>
                <wp:lineTo x="21600" y="600"/>
                <wp:lineTo x="371" y="600"/>
                <wp:lineTo x="371" y="21600"/>
                <wp:lineTo x="21600" y="2160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1823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470F" w:rsidRPr="00187F54" w:rsidRDefault="006F470F" w:rsidP="006F470F">
      <w:pPr>
        <w:rPr>
          <w:noProof/>
        </w:rPr>
        <w:sectPr w:rsidR="006F470F" w:rsidRPr="00187F54" w:rsidSect="008A0145">
          <w:type w:val="oddPage"/>
          <w:pgSz w:w="8419" w:h="11906" w:orient="landscape" w:code="9"/>
          <w:pgMar w:top="1474" w:right="1440" w:bottom="720" w:left="1440" w:header="720" w:footer="720" w:gutter="0"/>
          <w:pgNumType w:start="1"/>
          <w:cols w:space="720"/>
          <w:docGrid w:linePitch="360"/>
        </w:sectPr>
      </w:pPr>
    </w:p>
    <w:p w:rsidR="0053308D" w:rsidRDefault="00DA4871" w:rsidP="0053308D">
      <w:pPr>
        <w:pStyle w:val="af8"/>
      </w:pPr>
      <w:bookmarkStart w:id="0" w:name="_Toc22218443"/>
      <w:r w:rsidRPr="00DA4871"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>
            <wp:simplePos x="0" y="0"/>
            <wp:positionH relativeFrom="column">
              <wp:posOffset>-1008380</wp:posOffset>
            </wp:positionH>
            <wp:positionV relativeFrom="page">
              <wp:posOffset>46990</wp:posOffset>
            </wp:positionV>
            <wp:extent cx="1182370" cy="685800"/>
            <wp:effectExtent l="0" t="0" r="0" b="0"/>
            <wp:wrapThrough wrapText="bothSides">
              <wp:wrapPolygon edited="0">
                <wp:start x="0" y="0"/>
                <wp:lineTo x="0" y="21000"/>
                <wp:lineTo x="21229" y="21000"/>
                <wp:lineTo x="21229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08D" w:rsidRPr="00187F54">
        <w:rPr>
          <w:noProof/>
        </w:rPr>
        <w:drawing>
          <wp:anchor distT="0" distB="0" distL="114300" distR="114300" simplePos="0" relativeHeight="251671040" behindDoc="1" locked="0" layoutInCell="1" allowOverlap="1" wp14:anchorId="377CF44C" wp14:editId="4FB4CA85">
            <wp:simplePos x="0" y="0"/>
            <wp:positionH relativeFrom="column">
              <wp:posOffset>1109980</wp:posOffset>
            </wp:positionH>
            <wp:positionV relativeFrom="paragraph">
              <wp:posOffset>2734945</wp:posOffset>
            </wp:positionV>
            <wp:extent cx="862965" cy="3828415"/>
            <wp:effectExtent l="0" t="34925" r="0" b="54610"/>
            <wp:wrapTight wrapText="right">
              <wp:wrapPolygon edited="0">
                <wp:start x="-629" y="11694"/>
                <wp:lineTo x="355" y="11786"/>
                <wp:lineTo x="10909" y="21319"/>
                <wp:lineTo x="14237" y="7154"/>
                <wp:lineTo x="21012" y="5864"/>
                <wp:lineTo x="20816" y="5220"/>
                <wp:lineTo x="19832" y="5128"/>
                <wp:lineTo x="12471" y="1364"/>
                <wp:lineTo x="5237" y="1152"/>
                <wp:lineTo x="4762" y="1160"/>
                <wp:lineTo x="126" y="11035"/>
                <wp:lineTo x="-793" y="11157"/>
                <wp:lineTo x="-629" y="11694"/>
              </wp:wrapPolygon>
            </wp:wrapTight>
            <wp:docPr id="3" name="Рисунок 3" descr="Цветы на стеб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twork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635927">
                      <a:off x="0" y="0"/>
                      <a:ext cx="86296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08D">
        <w:t>Здравствуй, дорогой читатель! Пишу я эту историю из города Кирова (на Вятке есть такой город). Все мы находимся на одной планете, а эта планета — наш дом. Сейчас ситуация с экологией, на мой взгляд, очень печальная, но всё-таки</w:t>
      </w:r>
      <w:r w:rsidR="0053308D">
        <w:rPr>
          <w:rStyle w:val="diff"/>
        </w:rPr>
        <w:t>,</w:t>
      </w:r>
      <w:r w:rsidR="0053308D">
        <w:t xml:space="preserve"> если мы будем заботиться, у нашей планеты всё-таки есть будущее, соответственно, и у человечества тоже. Я с детства увлекаюсь экологией и хочу привить любовь </w:t>
      </w:r>
      <w:r w:rsidR="00C04D86">
        <w:t xml:space="preserve">и увлечённость к ней </w:t>
      </w:r>
      <w:proofErr w:type="gramStart"/>
      <w:r w:rsidR="00C04D86">
        <w:t>всему миру</w:t>
      </w:r>
      <w:proofErr w:type="gramEnd"/>
      <w:r w:rsidR="0053308D">
        <w:t xml:space="preserve"> и я искренне надеюсь, что это обязательно когда-нибудь произойдёт. А эту историю я написал для того, чтобы люди задумались о важности экологии, а именно сортировки мусора. Потому что если этого не произойдёт, вполне возможно, что мы будем</w:t>
      </w:r>
      <w:r w:rsidR="00C04D86">
        <w:t xml:space="preserve"> жить в большой-большой помойке</w:t>
      </w:r>
      <w:r w:rsidR="0053308D">
        <w:t xml:space="preserve"> и неизвестно, что с нами будет дальше, а вы никогда не задумывались об этом? Поэтому, люди, пожалуйста, задумайтесь о будущем! И начните сортировать отходы уже сегодня. Ну а тебе, дорогой читатель, приятного чтения.</w:t>
      </w:r>
    </w:p>
    <w:p w:rsidR="00653EE7" w:rsidRDefault="00AF696F" w:rsidP="00653EE7">
      <w:pPr>
        <w:pStyle w:val="af8"/>
        <w:rPr>
          <w:noProof/>
        </w:rPr>
      </w:pPr>
      <w:r w:rsidRPr="00DA4871">
        <w:rPr>
          <w:noProof/>
        </w:rPr>
        <w:drawing>
          <wp:anchor distT="0" distB="0" distL="114300" distR="114300" simplePos="0" relativeHeight="251675136" behindDoc="0" locked="0" layoutInCell="1" allowOverlap="1" wp14:anchorId="3E31CAB2" wp14:editId="1739DD91">
            <wp:simplePos x="0" y="0"/>
            <wp:positionH relativeFrom="column">
              <wp:posOffset>-877570</wp:posOffset>
            </wp:positionH>
            <wp:positionV relativeFrom="page">
              <wp:posOffset>6508750</wp:posOffset>
            </wp:positionV>
            <wp:extent cx="977265" cy="1000125"/>
            <wp:effectExtent l="45720" t="30480" r="40005" b="40005"/>
            <wp:wrapThrough wrapText="bothSides">
              <wp:wrapPolygon edited="0">
                <wp:start x="21855" y="17793"/>
                <wp:lineTo x="22993" y="-276"/>
                <wp:lineTo x="248" y="-820"/>
                <wp:lineTo x="-218" y="6571"/>
                <wp:lineTo x="-82" y="11114"/>
                <wp:lineTo x="531" y="21456"/>
                <wp:lineTo x="8096" y="21911"/>
                <wp:lineTo x="21596" y="21899"/>
                <wp:lineTo x="21855" y="17793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988598">
                      <a:off x="0" y="0"/>
                      <a:ext cx="97726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871" w:rsidRPr="00DA4871">
        <w:rPr>
          <w:noProof/>
        </w:rPr>
        <w:drawing>
          <wp:anchor distT="0" distB="0" distL="114300" distR="114300" simplePos="0" relativeHeight="251673088" behindDoc="0" locked="0" layoutInCell="1" allowOverlap="1">
            <wp:simplePos x="0" y="0"/>
            <wp:positionH relativeFrom="column">
              <wp:posOffset>3428803</wp:posOffset>
            </wp:positionH>
            <wp:positionV relativeFrom="page">
              <wp:posOffset>6523476</wp:posOffset>
            </wp:positionV>
            <wp:extent cx="977265" cy="1000125"/>
            <wp:effectExtent l="38100" t="38100" r="51435" b="47625"/>
            <wp:wrapThrough wrapText="bothSides">
              <wp:wrapPolygon edited="0">
                <wp:start x="22435" y="21626"/>
                <wp:lineTo x="22297" y="8435"/>
                <wp:lineTo x="21716" y="638"/>
                <wp:lineTo x="5605" y="-278"/>
                <wp:lineTo x="-274" y="141"/>
                <wp:lineTo x="-380" y="10049"/>
                <wp:lineTo x="117" y="22389"/>
                <wp:lineTo x="3118" y="23000"/>
                <wp:lineTo x="19496" y="21835"/>
                <wp:lineTo x="22435" y="21626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049908">
                      <a:off x="0" y="0"/>
                      <a:ext cx="97726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08D">
        <w:t>Иван В.</w:t>
      </w:r>
      <w:r w:rsidR="0053308D">
        <w:rPr>
          <w:rStyle w:val="diff"/>
        </w:rPr>
        <w:t>,</w:t>
      </w:r>
      <w:r w:rsidR="0053308D">
        <w:t xml:space="preserve"> 2026 г</w:t>
      </w:r>
      <w:bookmarkStart w:id="1" w:name="_Toc4527260"/>
      <w:bookmarkEnd w:id="0"/>
      <w:r w:rsidR="00653EE7">
        <w:t>.</w:t>
      </w:r>
    </w:p>
    <w:p w:rsidR="00653EE7" w:rsidRPr="00653EE7" w:rsidRDefault="00653EE7" w:rsidP="00653EE7">
      <w:pPr>
        <w:rPr>
          <w:lang w:eastAsia="ru-RU"/>
        </w:rPr>
      </w:pPr>
    </w:p>
    <w:p w:rsidR="00653EE7" w:rsidRPr="00653EE7" w:rsidRDefault="00653EE7" w:rsidP="00653EE7">
      <w:pPr>
        <w:rPr>
          <w:lang w:eastAsia="ru-RU"/>
        </w:rPr>
      </w:pPr>
    </w:p>
    <w:p w:rsidR="00917F72" w:rsidRDefault="00917F72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746D2E" w:rsidP="00653EE7">
      <w:pPr>
        <w:pStyle w:val="af8"/>
      </w:pPr>
      <w:r>
        <w:rPr>
          <w:rStyle w:val="af9"/>
          <w:i/>
          <w:iCs/>
        </w:rPr>
        <w:lastRenderedPageBreak/>
        <w:t>Глава первая</w:t>
      </w:r>
    </w:p>
    <w:p w:rsidR="00653EE7" w:rsidRDefault="00653EE7" w:rsidP="00653EE7">
      <w:pPr>
        <w:pStyle w:val="af8"/>
      </w:pPr>
      <w:r>
        <w:t>Маленький городок Юбилейный утопал в зелени садов и парков. Его улицы, вымощенные кирпичом, отражали уют и спокойствие, будто ничего не нарушало гармонию места. Только вот никто особо не задумывался над простым вопросом: куда исчезает огромное количество пластиковых бутылок, стеклянных банок и прочего хлама?</w:t>
      </w:r>
    </w:p>
    <w:p w:rsidR="00653EE7" w:rsidRDefault="00653EE7" w:rsidP="00653EE7">
      <w:pPr>
        <w:pStyle w:val="af8"/>
      </w:pPr>
      <w:r>
        <w:t>Именно здесь жил наш герой по имени Артём — молодой учитель литературы. Каждое утро, идя на работу мимо той самой старой детской площадки, он видел картину, которую никак не мог игнорировать: полные мешки мусора, разбросанные по всей площадке. Всё это выглядело печально и заброшено… И это очень огорчало его.</w:t>
      </w:r>
    </w:p>
    <w:p w:rsidR="00653EE7" w:rsidRDefault="00653EE7" w:rsidP="00653EE7">
      <w:pPr>
        <w:pStyle w:val="af8"/>
      </w:pPr>
      <w:r>
        <w:t>Артёму часто снился сон, повторявшийся снова и снова: огромный зелёный лес, окутанный волшебством, искрящийся жизнью. Там обитали существа, похожие на деревья и цветы, способные говорить человеческим голосом. Однажды ночью этот лес обратился к нему:</w:t>
      </w:r>
    </w:p>
    <w:p w:rsidR="00653EE7" w:rsidRDefault="00653EE7" w:rsidP="00653EE7">
      <w:pPr>
        <w:pStyle w:val="af8"/>
      </w:pPr>
      <w:r>
        <w:t>— Ты должен вернуться домой и узнать, что улицы твои замусорены, и город твой задыхается под толщей отходов.</w:t>
      </w:r>
    </w:p>
    <w:p w:rsidR="00653EE7" w:rsidRDefault="00653EE7" w:rsidP="00653EE7">
      <w:pPr>
        <w:pStyle w:val="af8"/>
      </w:pPr>
      <w:r>
        <w:t>Проснувшись утром, Артём почувствовал странное волнение. Что-то внутри говорило ему: нужно действовать!</w:t>
      </w:r>
    </w:p>
    <w:p w:rsidR="00653EE7" w:rsidRDefault="00653EE7" w:rsidP="00653EE7">
      <w:pPr>
        <w:pStyle w:val="af8"/>
      </w:pPr>
      <w:r>
        <w:rPr>
          <w:rStyle w:val="af9"/>
          <w:i/>
          <w:iCs/>
        </w:rPr>
        <w:lastRenderedPageBreak/>
        <w:t>Глава вторая (в которой Артём понимает важность сортировки)</w:t>
      </w:r>
    </w:p>
    <w:p w:rsidR="00653EE7" w:rsidRDefault="00653EE7" w:rsidP="00653EE7">
      <w:pPr>
        <w:pStyle w:val="af8"/>
      </w:pPr>
      <w:r>
        <w:t>Возвращаясь вечером домой, Артём заметил старушку, копающуюся в грязном дворе. Подошёл ближе и увидел, что женщина сортирует мусор — аккуратно раскладывает его по разным пакетам.</w:t>
      </w:r>
    </w:p>
    <w:p w:rsidR="00653EE7" w:rsidRDefault="00653EE7" w:rsidP="00653EE7">
      <w:pPr>
        <w:pStyle w:val="af8"/>
      </w:pPr>
      <w:r>
        <w:t>— Зачем вам это надо? Разве вы не устаёте заниматься такими вещами? — спросил он. Старушка улыбнулась мудро и ответила тихо:</w:t>
      </w:r>
    </w:p>
    <w:p w:rsidR="00653EE7" w:rsidRDefault="00653EE7" w:rsidP="00653EE7">
      <w:pPr>
        <w:pStyle w:val="af8"/>
      </w:pPr>
      <w:r>
        <w:t>— Я делаю это не для себя, а для тех, кто придёт позже. Для моих внуков и правнуков... Чтобы знали, какой красивый наш город может быть, если относиться к нему бережно. Эти слова глубоко тронули парня. Он понял, что больше нельзя сидеть сложа руки. Нужно изменить ситуацию.</w:t>
      </w: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Default="00653EE7" w:rsidP="00653EE7">
      <w:pPr>
        <w:rPr>
          <w:lang w:eastAsia="ru-RU"/>
        </w:rPr>
      </w:pPr>
    </w:p>
    <w:p w:rsidR="00653EE7" w:rsidRPr="00653EE7" w:rsidRDefault="00653EE7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653EE7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lastRenderedPageBreak/>
        <w:t>Глава третья (в которой Артём узнаёт о второй жизни отходов)</w:t>
      </w:r>
    </w:p>
    <w:p w:rsidR="00653EE7" w:rsidRDefault="00653EE7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653EE7" w:rsidRDefault="00653EE7" w:rsidP="00653EE7">
      <w:pPr>
        <w:pStyle w:val="af8"/>
      </w:pPr>
      <w:r>
        <w:t>Вечером, сидя перед компьютером, Артём натолкнулся на статью о переработке отходов. Оказывается, многие вещи, выбрасываемые людьми ежедневно, могли обрести вторую жизнь. Бутылки превратились бы в новые контейнеры, старая одежда — в утеплители домов, старые батарейки — в полезные металлы.</w:t>
      </w:r>
    </w:p>
    <w:p w:rsidR="00653EE7" w:rsidRDefault="00653EE7" w:rsidP="00653EE7">
      <w:pPr>
        <w:pStyle w:val="af8"/>
      </w:pPr>
      <w:r>
        <w:t>Но как убедить остальных жителей городка в необходимости сортировки?</w:t>
      </w:r>
      <w:r w:rsidR="00544BF7">
        <w:t xml:space="preserve"> </w:t>
      </w:r>
      <w:r>
        <w:t>Артём решил устроить акцию протеста, разместив объявления на каждой улице, создать инициативную группу, провести уроки экологического воспитания в школах. Несмотря на сомнения окружающих, Артём продолжал бороться за чистоту родного края.</w:t>
      </w:r>
    </w:p>
    <w:p w:rsidR="00653EE7" w:rsidRDefault="00653EE7" w:rsidP="00653EE7">
      <w:pPr>
        <w:pStyle w:val="af8"/>
      </w:pPr>
      <w:r>
        <w:t>Однажды на центральной площади появились граффити — огромные рисунки животных, плавающих среди гор мусора. Это стало началом перемен.</w:t>
      </w:r>
    </w:p>
    <w:p w:rsidR="00653EE7" w:rsidRDefault="00653EE7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544BF7" w:rsidRDefault="00544BF7" w:rsidP="008F542B">
      <w:pPr>
        <w:pStyle w:val="af8"/>
        <w:rPr>
          <w:rStyle w:val="af9"/>
          <w:i/>
          <w:iCs/>
        </w:rPr>
      </w:pPr>
    </w:p>
    <w:p w:rsidR="002607E4" w:rsidRDefault="002607E4">
      <w:pPr>
        <w:rPr>
          <w:rStyle w:val="af9"/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Style w:val="af9"/>
          <w:i/>
          <w:iCs/>
        </w:rPr>
        <w:br w:type="page"/>
      </w:r>
    </w:p>
    <w:p w:rsidR="008F542B" w:rsidRDefault="008F542B" w:rsidP="008F542B">
      <w:pPr>
        <w:pStyle w:val="af8"/>
      </w:pPr>
      <w:bookmarkStart w:id="2" w:name="_GoBack"/>
      <w:bookmarkEnd w:id="2"/>
      <w:r>
        <w:rPr>
          <w:rStyle w:val="af9"/>
          <w:i/>
          <w:iCs/>
        </w:rPr>
        <w:lastRenderedPageBreak/>
        <w:t>Глава четвёртая (в которой Артём сталкивается с равнодушием)</w:t>
      </w:r>
    </w:p>
    <w:p w:rsidR="008F542B" w:rsidRDefault="008F542B" w:rsidP="008F542B">
      <w:pPr>
        <w:pStyle w:val="af8"/>
      </w:pPr>
      <w:r>
        <w:t>На следующее утро Артём пришёл на площадь и увидел, что граффити закрасили. Всё. Сплошная серая краска. Какой-то мужчина в спецовке докрашивал угол.</w:t>
      </w:r>
    </w:p>
    <w:p w:rsidR="008F542B" w:rsidRDefault="008F542B" w:rsidP="008F542B">
      <w:pPr>
        <w:pStyle w:val="af8"/>
      </w:pPr>
      <w:r>
        <w:t>— Зачем вы это сделали? — спросил Артём.</w:t>
      </w:r>
    </w:p>
    <w:p w:rsidR="008F542B" w:rsidRDefault="008F542B" w:rsidP="008F542B">
      <w:pPr>
        <w:pStyle w:val="af8"/>
      </w:pPr>
      <w:r>
        <w:t>— А затем, что в неположенном месте рисовать нельзя, — буркнул тот и ушёл.</w:t>
      </w:r>
    </w:p>
    <w:p w:rsidR="008F542B" w:rsidRDefault="008F542B" w:rsidP="008F542B">
      <w:pPr>
        <w:pStyle w:val="af8"/>
      </w:pPr>
      <w:r>
        <w:t>Артём постоял, посмотрел на серую стену и пошёл на работу.</w:t>
      </w:r>
    </w:p>
    <w:p w:rsidR="008F542B" w:rsidRDefault="008F542B" w:rsidP="008F542B">
      <w:pPr>
        <w:pStyle w:val="af8"/>
      </w:pPr>
      <w:r>
        <w:t>День тянулся тяжело. В школе никто не говорил о граффити, будто их и не было. Артём молчал. После уроков он задержался в учительской, проверил тетради и понял, что очень хочет есть.</w:t>
      </w:r>
    </w:p>
    <w:p w:rsidR="008F542B" w:rsidRDefault="008F542B" w:rsidP="008F542B">
      <w:pPr>
        <w:pStyle w:val="af8"/>
      </w:pPr>
      <w:r>
        <w:t>Наступил вечер. Артём решил сходить в магазин за продуктами. Купил хлеба, молока, пельменей и уже вышел из магазина, когда встретил соседа Александра.</w:t>
      </w:r>
    </w:p>
    <w:p w:rsidR="008F542B" w:rsidRDefault="008F542B" w:rsidP="008F542B">
      <w:pPr>
        <w:pStyle w:val="af8"/>
      </w:pPr>
      <w:r>
        <w:t>— Привет, — сказал Александр. — Слышал, ты в Доме культуры собрание хочешь провести? Объявление видел.</w:t>
      </w:r>
    </w:p>
    <w:p w:rsidR="008F542B" w:rsidRDefault="008F542B" w:rsidP="008F542B">
      <w:pPr>
        <w:pStyle w:val="af8"/>
      </w:pPr>
      <w:r>
        <w:t>— Хочу, — ответил Артём. — Придёшь?</w:t>
      </w:r>
    </w:p>
    <w:p w:rsidR="008F542B" w:rsidRDefault="008F542B" w:rsidP="008F542B">
      <w:pPr>
        <w:pStyle w:val="af8"/>
      </w:pPr>
      <w:r>
        <w:t>— Приду. Интересно послушать.</w:t>
      </w:r>
    </w:p>
    <w:p w:rsidR="008F542B" w:rsidRDefault="008F542B" w:rsidP="008F542B">
      <w:pPr>
        <w:pStyle w:val="af8"/>
      </w:pPr>
      <w:r>
        <w:lastRenderedPageBreak/>
        <w:t>В субботу вечером в Доме культуры собралось человек десять. Артём вышел на маленькую сцену и начал рассказывать про сортировку мусора, про переработку, про то, что пластик разлагается сотни лет, а батарейки отравляют землю.</w:t>
      </w:r>
    </w:p>
    <w:p w:rsidR="008F542B" w:rsidRDefault="008F542B" w:rsidP="008F542B">
      <w:pPr>
        <w:pStyle w:val="af8"/>
      </w:pPr>
      <w:r>
        <w:t>Зал слушал молча. А потом заговорили.</w:t>
      </w:r>
    </w:p>
    <w:p w:rsidR="008F542B" w:rsidRDefault="008F542B" w:rsidP="008F542B">
      <w:pPr>
        <w:pStyle w:val="af8"/>
      </w:pPr>
      <w:r>
        <w:t>— И что изменится? — спросил мужчина в куртке. — Я буду сортировать, а сосед мой нет. И заводы вон дымят. Толку-то?</w:t>
      </w:r>
    </w:p>
    <w:p w:rsidR="008F542B" w:rsidRDefault="008F542B" w:rsidP="008F542B">
      <w:pPr>
        <w:pStyle w:val="af8"/>
      </w:pPr>
      <w:r>
        <w:t>— Если каждый начнёт с себя, — попробовал возразить Артём.</w:t>
      </w:r>
    </w:p>
    <w:p w:rsidR="008F542B" w:rsidRDefault="008F542B" w:rsidP="008F542B">
      <w:pPr>
        <w:pStyle w:val="af8"/>
      </w:pPr>
      <w:r>
        <w:t>— Ничего не изменится, — перебила его женщина у окна. — Мы маленькие, а проблема большая.</w:t>
      </w: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8F542B" w:rsidRDefault="008F542B" w:rsidP="008F542B">
      <w:pPr>
        <w:pStyle w:val="af8"/>
      </w:pPr>
      <w:r>
        <w:rPr>
          <w:rStyle w:val="af9"/>
          <w:i/>
          <w:iCs/>
        </w:rPr>
        <w:t>Глава пятая, в которой Артём один во дворе</w:t>
      </w:r>
    </w:p>
    <w:p w:rsidR="008F542B" w:rsidRDefault="008F542B" w:rsidP="008F542B">
      <w:pPr>
        <w:pStyle w:val="af8"/>
      </w:pPr>
      <w:r>
        <w:lastRenderedPageBreak/>
        <w:t>Артём проснулся до будильника. За окном было серо. В голове крутилось вчерашнее собрание в Доме культуры.</w:t>
      </w:r>
    </w:p>
    <w:p w:rsidR="008F542B" w:rsidRDefault="008F542B" w:rsidP="008F542B">
      <w:pPr>
        <w:pStyle w:val="af8"/>
      </w:pPr>
      <w:r>
        <w:t>Он вспоминал пустые взгляды. Женщину, которая сказала: «Молодой человек, ничего не изменится». Мужчину, который добавил: «Государство должно, а не мы». Хлопнувшую дверь.</w:t>
      </w:r>
    </w:p>
    <w:p w:rsidR="008F542B" w:rsidRDefault="008F542B" w:rsidP="008F542B">
      <w:pPr>
        <w:pStyle w:val="af8"/>
      </w:pPr>
      <w:r>
        <w:t>Ничего хорошего из того разговора не вышло. Только сосед Александр сказал правильно: «Хватит рассказывать. Выйди и сделай. Покажи».</w:t>
      </w:r>
    </w:p>
    <w:p w:rsidR="008F542B" w:rsidRDefault="008F542B" w:rsidP="008F542B">
      <w:pPr>
        <w:pStyle w:val="af8"/>
      </w:pPr>
      <w:r>
        <w:t>Артём сел на кровати и твёрдо решил: хватит слов.</w:t>
      </w:r>
    </w:p>
    <w:p w:rsidR="008F542B" w:rsidRDefault="008F542B" w:rsidP="008F542B">
      <w:pPr>
        <w:pStyle w:val="af8"/>
      </w:pPr>
      <w:r>
        <w:t>Он натянул старые джинсы и толстовку. На кухне взял большой мешок из-под картошки. Из ящика достал рабочие перчатки — синие, плотные, которые остались от отца. Надел сразу, не раздумывая.</w:t>
      </w:r>
    </w:p>
    <w:p w:rsidR="008F542B" w:rsidRDefault="008F542B" w:rsidP="008F542B">
      <w:pPr>
        <w:pStyle w:val="af8"/>
      </w:pPr>
      <w:r>
        <w:t>Вышел во двор. Тишина. Только ветер гонял по асфальту пакеты и старые газеты.</w:t>
      </w:r>
    </w:p>
    <w:p w:rsidR="008F542B" w:rsidRDefault="008F542B" w:rsidP="008F542B">
      <w:pPr>
        <w:pStyle w:val="af8"/>
      </w:pPr>
      <w:r>
        <w:t>Артём начал с ближней урны. Она была забита. Он сунул руки внутрь и вытащил три пластиковые бутылки, две банки и сломанную расчёску. Сложил в мешок. Потом выгреб окурки из лужи. Потом за гаражами нашёл пакет с кошачьим наполнителем — воняло сильно. Артём постоял, пересилил себя и собрал.</w:t>
      </w:r>
    </w:p>
    <w:p w:rsidR="008F542B" w:rsidRDefault="008F542B" w:rsidP="008F542B">
      <w:pPr>
        <w:pStyle w:val="af8"/>
      </w:pPr>
      <w:r>
        <w:t>«Если сейчас отступлю, — подумал он, — то вообще никогда не начну».</w:t>
      </w:r>
    </w:p>
    <w:p w:rsidR="008F542B" w:rsidRDefault="008F542B" w:rsidP="008F542B">
      <w:pPr>
        <w:pStyle w:val="af8"/>
      </w:pPr>
      <w:r>
        <w:lastRenderedPageBreak/>
        <w:t>Через час мешок был полный. Артём привязал его к велосипеду и поехал к контейнерной площадке у магазина.</w:t>
      </w:r>
    </w:p>
    <w:p w:rsidR="008F542B" w:rsidRDefault="008F542B" w:rsidP="008F542B">
      <w:pPr>
        <w:pStyle w:val="af8"/>
      </w:pPr>
      <w:r>
        <w:t>Приехал — и встал в тупик. Стоят контейнеры: «Стекло», «Пластик», «Металл». А куда что кидать?</w:t>
      </w:r>
    </w:p>
    <w:p w:rsidR="008F542B" w:rsidRDefault="008F542B" w:rsidP="008F542B">
      <w:pPr>
        <w:pStyle w:val="af8"/>
      </w:pPr>
      <w:r>
        <w:t>В это время из-за угла вышла невысокая женщина в синей спецовке. В руках метла.</w:t>
      </w:r>
    </w:p>
    <w:p w:rsidR="008F542B" w:rsidRDefault="008F542B" w:rsidP="008F542B">
      <w:pPr>
        <w:pStyle w:val="af8"/>
      </w:pPr>
      <w:proofErr w:type="gramStart"/>
      <w:r>
        <w:t>— Молодой человек</w:t>
      </w:r>
      <w:proofErr w:type="gramEnd"/>
      <w:r>
        <w:t>, — сказала она строго. — Это вы мусор разбросали?</w:t>
      </w:r>
    </w:p>
    <w:p w:rsidR="008F542B" w:rsidRDefault="008F542B" w:rsidP="008F542B">
      <w:pPr>
        <w:pStyle w:val="af8"/>
      </w:pPr>
      <w:r>
        <w:t>— Нет, я убирал, — ответил Артём и показал на мешок. — Вот собрал. Только не знаю, куда что класть.</w:t>
      </w:r>
    </w:p>
    <w:p w:rsidR="008F542B" w:rsidRDefault="008F542B" w:rsidP="008F542B">
      <w:pPr>
        <w:pStyle w:val="af8"/>
      </w:pPr>
      <w:r>
        <w:t>Женщина посмотрела на него, на мешок, на велосипед.</w:t>
      </w:r>
    </w:p>
    <w:p w:rsidR="008F542B" w:rsidRDefault="008F542B" w:rsidP="008F542B">
      <w:pPr>
        <w:pStyle w:val="af8"/>
      </w:pPr>
      <w:proofErr w:type="gramStart"/>
      <w:r>
        <w:t>— Стекло — в синий</w:t>
      </w:r>
      <w:proofErr w:type="gramEnd"/>
      <w:r>
        <w:t>, — сказала она спокойно. — Пластик — в зелёный. Жесть — туда, где «Металл». А то, что мокрое, — в серый.</w:t>
      </w:r>
    </w:p>
    <w:p w:rsidR="008F542B" w:rsidRDefault="008F542B" w:rsidP="008F542B">
      <w:pPr>
        <w:pStyle w:val="af8"/>
      </w:pPr>
      <w:r>
        <w:t>Артём поблагодарил и начал раскладывать. Получалось не очень, но он старался.</w:t>
      </w:r>
    </w:p>
    <w:p w:rsidR="008F542B" w:rsidRDefault="008F542B" w:rsidP="008F542B">
      <w:pPr>
        <w:pStyle w:val="af8"/>
      </w:pPr>
      <w:r>
        <w:t>— Вы из администрации? — спросила женщина.</w:t>
      </w:r>
    </w:p>
    <w:p w:rsidR="008F542B" w:rsidRDefault="008F542B" w:rsidP="008F542B">
      <w:pPr>
        <w:pStyle w:val="af8"/>
      </w:pPr>
      <w:r>
        <w:t>— Нет, я учитель литературы.</w:t>
      </w:r>
    </w:p>
    <w:p w:rsidR="008F542B" w:rsidRDefault="008F542B" w:rsidP="008F542B">
      <w:pPr>
        <w:pStyle w:val="af8"/>
      </w:pPr>
      <w:r>
        <w:t>— А-а, — кивнула она. — Понятно. Помолчала и спросила: — А зачем вы этим занимаетесь?</w:t>
      </w:r>
    </w:p>
    <w:p w:rsidR="008F542B" w:rsidRDefault="008F542B" w:rsidP="008F542B">
      <w:pPr>
        <w:pStyle w:val="af8"/>
      </w:pPr>
      <w:r>
        <w:lastRenderedPageBreak/>
        <w:t xml:space="preserve">Артём не стал придумывать красивых слов. </w:t>
      </w:r>
      <w:proofErr w:type="gramStart"/>
      <w:r>
        <w:t>Сказал</w:t>
      </w:r>
      <w:proofErr w:type="gramEnd"/>
      <w:r>
        <w:t xml:space="preserve"> как есть:</w:t>
      </w:r>
    </w:p>
    <w:p w:rsidR="008F542B" w:rsidRDefault="008F542B" w:rsidP="008F542B">
      <w:pPr>
        <w:pStyle w:val="af8"/>
      </w:pPr>
      <w:r>
        <w:t>— Потому что смотреть на это противно.</w:t>
      </w:r>
    </w:p>
    <w:p w:rsidR="008F542B" w:rsidRDefault="008F542B" w:rsidP="008F542B">
      <w:pPr>
        <w:pStyle w:val="af8"/>
      </w:pPr>
      <w:r>
        <w:t>Женщина усмехнулась, но не зло.</w:t>
      </w:r>
    </w:p>
    <w:p w:rsidR="008F542B" w:rsidRDefault="008F542B" w:rsidP="008F542B">
      <w:pPr>
        <w:pStyle w:val="af8"/>
      </w:pPr>
      <w:proofErr w:type="gramStart"/>
      <w:r>
        <w:t>— Дело хорошее</w:t>
      </w:r>
      <w:proofErr w:type="gramEnd"/>
      <w:r>
        <w:t>, — сказала она. — Только вас одного никто не заметит.</w:t>
      </w:r>
    </w:p>
    <w:p w:rsidR="008F542B" w:rsidRDefault="008F542B" w:rsidP="008F542B">
      <w:pPr>
        <w:pStyle w:val="af8"/>
      </w:pPr>
      <w:r>
        <w:t>— Знаю, — тихо ответил Артём.</w:t>
      </w:r>
    </w:p>
    <w:p w:rsidR="008F542B" w:rsidRDefault="008F542B" w:rsidP="008F542B">
      <w:pPr>
        <w:pStyle w:val="af8"/>
      </w:pPr>
      <w:r>
        <w:t>Он уже собрался уезжать, но женщина вдруг сказала:</w:t>
      </w:r>
    </w:p>
    <w:p w:rsidR="008F542B" w:rsidRDefault="008F542B" w:rsidP="008F542B">
      <w:pPr>
        <w:pStyle w:val="af8"/>
      </w:pPr>
      <w:r>
        <w:t>— Слушайте, учитель. Завтра во сколько выходите?</w:t>
      </w:r>
    </w:p>
    <w:p w:rsidR="008F542B" w:rsidRDefault="008F542B" w:rsidP="008F542B">
      <w:pPr>
        <w:pStyle w:val="af8"/>
      </w:pPr>
      <w:r>
        <w:t>— Во сколько?</w:t>
      </w:r>
    </w:p>
    <w:p w:rsidR="008F542B" w:rsidRDefault="008F542B" w:rsidP="008F542B">
      <w:pPr>
        <w:pStyle w:val="af8"/>
      </w:pPr>
      <w:r>
        <w:t xml:space="preserve">— Ну, с мешком. Я тут площадку в семь утра мою. Поможете контейнеры подвинуть — я покажу, куда </w:t>
      </w:r>
      <w:proofErr w:type="gramStart"/>
      <w:r>
        <w:t>на самом деле</w:t>
      </w:r>
      <w:proofErr w:type="gramEnd"/>
      <w:r>
        <w:t xml:space="preserve"> что кидать. А то ваш пластик вместе с мокрыми салфетками никуда не примут.</w:t>
      </w:r>
    </w:p>
    <w:p w:rsidR="008F542B" w:rsidRDefault="008F542B" w:rsidP="008F542B">
      <w:pPr>
        <w:pStyle w:val="af8"/>
      </w:pPr>
      <w:r>
        <w:t>Артём удивился. В груди стало тепло.</w:t>
      </w:r>
    </w:p>
    <w:p w:rsidR="008F542B" w:rsidRDefault="008F542B" w:rsidP="008F542B">
      <w:pPr>
        <w:pStyle w:val="af8"/>
      </w:pPr>
      <w:proofErr w:type="gramStart"/>
      <w:r>
        <w:t>— В семь</w:t>
      </w:r>
      <w:proofErr w:type="gramEnd"/>
      <w:r>
        <w:t>, — сказал он. — Приду.</w:t>
      </w:r>
    </w:p>
    <w:p w:rsidR="008F542B" w:rsidRDefault="008F542B" w:rsidP="008F542B">
      <w:pPr>
        <w:pStyle w:val="af8"/>
      </w:pPr>
      <w:r>
        <w:t>— И перчатки у вас хорошие, — заметила женщина. — Правильно, что надели.</w:t>
      </w:r>
    </w:p>
    <w:p w:rsidR="008F542B" w:rsidRDefault="008F542B" w:rsidP="008F542B">
      <w:pPr>
        <w:pStyle w:val="af8"/>
      </w:pPr>
      <w:r>
        <w:t>Артём улыбнулся и поехал домой.</w:t>
      </w:r>
    </w:p>
    <w:p w:rsidR="008F542B" w:rsidRDefault="008F542B" w:rsidP="008F542B">
      <w:pPr>
        <w:pStyle w:val="af8"/>
      </w:pPr>
      <w:r>
        <w:t xml:space="preserve">Вечером он сидел на кухне, читал детскую книжку про сортировку мусора — другую в городе не </w:t>
      </w:r>
      <w:r>
        <w:lastRenderedPageBreak/>
        <w:t>нашлось. И вдруг услышал за дверью. Соседка с таксой говорила кому-то по телефону:</w:t>
      </w:r>
    </w:p>
    <w:p w:rsidR="008F542B" w:rsidRDefault="008F542B" w:rsidP="008F542B">
      <w:pPr>
        <w:pStyle w:val="af8"/>
      </w:pPr>
      <w:r>
        <w:t>— А ты видела? Наш учитель, с четвёртого этажа, сегодня двор убирал. Один, с мешком. Странный, конечно, но молодец.</w:t>
      </w:r>
    </w:p>
    <w:p w:rsidR="008F542B" w:rsidRDefault="008F542B" w:rsidP="008F542B">
      <w:pPr>
        <w:pStyle w:val="af8"/>
      </w:pPr>
      <w:r>
        <w:t>Артём закрыл книгу и выключил свет.</w:t>
      </w:r>
    </w:p>
    <w:p w:rsidR="008F542B" w:rsidRDefault="008F542B" w:rsidP="008F542B">
      <w:pPr>
        <w:pStyle w:val="af8"/>
      </w:pPr>
      <w:r>
        <w:t>Завтра в семь утра. И он уже не один...</w:t>
      </w: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CD533F" w:rsidRDefault="00CD533F" w:rsidP="00CD533F">
      <w:pPr>
        <w:pStyle w:val="af8"/>
      </w:pPr>
      <w:r>
        <w:rPr>
          <w:rStyle w:val="af9"/>
          <w:i/>
          <w:iCs/>
        </w:rPr>
        <w:t xml:space="preserve">Глава 6, в которой Артём уезжает и встречает </w:t>
      </w:r>
      <w:proofErr w:type="spellStart"/>
      <w:r>
        <w:rPr>
          <w:rStyle w:val="af9"/>
          <w:i/>
          <w:iCs/>
        </w:rPr>
        <w:t>Наглина</w:t>
      </w:r>
      <w:proofErr w:type="spellEnd"/>
    </w:p>
    <w:p w:rsidR="00CD533F" w:rsidRDefault="00CD533F" w:rsidP="00CD533F">
      <w:pPr>
        <w:pStyle w:val="af8"/>
      </w:pPr>
      <w:r>
        <w:t>Прошла неделя. Каждое утро в семь Артём выходил во двор с синими перчатками и мешком. Женщина в спецовке уже ждала его у контейнерной площадки. Они молча отодвигали тяжёлые баки, она показывала, как отделять влажное от сухого, а пластик от металла.</w:t>
      </w:r>
    </w:p>
    <w:p w:rsidR="00CD533F" w:rsidRDefault="00CD533F" w:rsidP="00CD533F">
      <w:pPr>
        <w:pStyle w:val="af8"/>
      </w:pPr>
      <w:r>
        <w:lastRenderedPageBreak/>
        <w:t>За неделю к ним никто не присоединился. Но и не мешал. Соседка с таксой однажды вынесла отдельно стеклянные банки — положила в пакет рядом с контейнером. Артём тогда улыбнулся и кивнул ей из окна. Она смутилась и быстро ушла.</w:t>
      </w:r>
    </w:p>
    <w:p w:rsidR="00CD533F" w:rsidRDefault="00CD533F" w:rsidP="00CD533F">
      <w:pPr>
        <w:pStyle w:val="af8"/>
      </w:pPr>
      <w:r>
        <w:t>А потом наступила пятница. И Артёму нужно было уехать.</w:t>
      </w:r>
    </w:p>
    <w:p w:rsidR="00CD533F" w:rsidRDefault="00CD533F" w:rsidP="00CD533F">
      <w:pPr>
        <w:pStyle w:val="af8"/>
      </w:pPr>
      <w:r>
        <w:t>Его двоюродная сестра жила в Нижнем Новгороде и позвала в гости на выходные. Артём долго сомневался: как же двор, как же утренние сборы? Но женщина в спецовке сказала: «Езжай, учитель. За неделю не развалится. Отдохни».</w:t>
      </w:r>
    </w:p>
    <w:p w:rsidR="00CD533F" w:rsidRDefault="00CD533F" w:rsidP="00CD533F">
      <w:pPr>
        <w:pStyle w:val="af8"/>
      </w:pPr>
      <w:r>
        <w:t xml:space="preserve">Поезд отходил в полночь. Артём сел </w:t>
      </w:r>
      <w:proofErr w:type="gramStart"/>
      <w:r>
        <w:t>в плацкарт</w:t>
      </w:r>
      <w:proofErr w:type="gramEnd"/>
      <w:r>
        <w:t xml:space="preserve">, нашёл свою полку, кинул рюкзак. В вагоне было темно и душно. Кто-то уже спал на верхних полках, кто-то внизу укрылся с головой. Тишина. Только колёса </w:t>
      </w:r>
      <w:proofErr w:type="gramStart"/>
      <w:r>
        <w:t>стучат</w:t>
      </w:r>
      <w:proofErr w:type="gramEnd"/>
      <w:r>
        <w:t xml:space="preserve"> и кто-то храпит через два ряда.</w:t>
      </w:r>
    </w:p>
    <w:p w:rsidR="00CD533F" w:rsidRDefault="00CD533F" w:rsidP="00CD533F">
      <w:pPr>
        <w:pStyle w:val="af8"/>
      </w:pPr>
      <w:r>
        <w:t>Артём решил постелить бельё. Достал пакет, развернул простыню. И замер.</w:t>
      </w:r>
    </w:p>
    <w:p w:rsidR="00CD533F" w:rsidRDefault="00CD533F" w:rsidP="00CD533F">
      <w:pPr>
        <w:pStyle w:val="af8"/>
      </w:pPr>
      <w:r>
        <w:t>Простыня была жёлтой. С серыми разводами и катышками. Наволочка — вся в пятнах. Пододеяльник тонкий, как марля, и какой-то липкий на ощупь.</w:t>
      </w:r>
    </w:p>
    <w:p w:rsidR="00CD533F" w:rsidRDefault="00CD533F" w:rsidP="00CD533F">
      <w:pPr>
        <w:pStyle w:val="af8"/>
      </w:pPr>
      <w:r>
        <w:t>«Это что за ужас?» — подумал Артём.</w:t>
      </w:r>
    </w:p>
    <w:p w:rsidR="00CD533F" w:rsidRDefault="00CD533F" w:rsidP="00CD533F">
      <w:pPr>
        <w:pStyle w:val="af8"/>
      </w:pPr>
      <w:r>
        <w:t xml:space="preserve">Он встал, прошёл по проходу к тамбуру. Проводник сидел в своём купе, пил чай из гранёного стакана. Это был грузный мужчина с красным лицом и </w:t>
      </w:r>
      <w:r>
        <w:lastRenderedPageBreak/>
        <w:t>маленькими злыми глазами. На столике у него лежала раскрытая книжка, но он в неё не смотрел — смотрел в телефон.</w:t>
      </w:r>
    </w:p>
    <w:p w:rsidR="00CD533F" w:rsidRDefault="00CD533F" w:rsidP="00CD533F">
      <w:pPr>
        <w:pStyle w:val="af8"/>
      </w:pPr>
      <w:r>
        <w:t>— Извините, — сказал Артём.</w:t>
      </w:r>
    </w:p>
    <w:p w:rsidR="00CD533F" w:rsidRDefault="00CD533F" w:rsidP="00CD533F">
      <w:pPr>
        <w:pStyle w:val="af8"/>
      </w:pPr>
      <w:r>
        <w:t>Проводник поднял голову.</w:t>
      </w:r>
    </w:p>
    <w:p w:rsidR="00CD533F" w:rsidRDefault="00CD533F" w:rsidP="00CD533F">
      <w:pPr>
        <w:pStyle w:val="af8"/>
      </w:pPr>
      <w:r>
        <w:t>— Извините, — повторил Артём. — Можно нормальное бельё? Мне выдали какое-то старое, в пятнах.</w:t>
      </w:r>
    </w:p>
    <w:p w:rsidR="00CD533F" w:rsidRDefault="00CD533F" w:rsidP="00CD533F">
      <w:pPr>
        <w:pStyle w:val="af8"/>
      </w:pPr>
      <w:r>
        <w:t>Проводник отставил стакан. Посмотрел на Артёма так, будто тот попросил у него ключ от служебного вагона.</w:t>
      </w:r>
    </w:p>
    <w:p w:rsidR="00CD533F" w:rsidRDefault="00CD533F" w:rsidP="00CD533F">
      <w:pPr>
        <w:pStyle w:val="af8"/>
      </w:pPr>
      <w:r>
        <w:t>— Что вы тут развели скандал? — зашипел проводник. — На полвагона, в четыре часа утра! Люди спят, понимаете?! Время видели?</w:t>
      </w:r>
    </w:p>
    <w:p w:rsidR="00CD533F" w:rsidRDefault="00CD533F" w:rsidP="00CD533F">
      <w:pPr>
        <w:pStyle w:val="af8"/>
      </w:pPr>
      <w:r>
        <w:t>— Я не скандалю, — тихо сказал Артём. — Я просто прошу чистое бельё. Это же санитарные нормы.</w:t>
      </w:r>
    </w:p>
    <w:p w:rsidR="00CD533F" w:rsidRDefault="00CD533F" w:rsidP="00CD533F">
      <w:pPr>
        <w:pStyle w:val="af8"/>
      </w:pPr>
      <w:r>
        <w:t xml:space="preserve">Проводник медленно встал. На его </w:t>
      </w:r>
      <w:proofErr w:type="spellStart"/>
      <w:r>
        <w:t>бейджике</w:t>
      </w:r>
      <w:proofErr w:type="spellEnd"/>
      <w:r>
        <w:t xml:space="preserve"> была написана фамилия: </w:t>
      </w:r>
      <w:proofErr w:type="spellStart"/>
      <w:r>
        <w:t>Наглин</w:t>
      </w:r>
      <w:proofErr w:type="spellEnd"/>
      <w:r>
        <w:t>.</w:t>
      </w:r>
    </w:p>
    <w:p w:rsidR="00CD533F" w:rsidRDefault="00CD533F" w:rsidP="00CD533F">
      <w:pPr>
        <w:pStyle w:val="af8"/>
      </w:pPr>
      <w:proofErr w:type="gramStart"/>
      <w:r>
        <w:t>— Слушай, учитель</w:t>
      </w:r>
      <w:proofErr w:type="gramEnd"/>
      <w:r>
        <w:t xml:space="preserve">, — сказал </w:t>
      </w:r>
      <w:proofErr w:type="spellStart"/>
      <w:r>
        <w:t>Наглин</w:t>
      </w:r>
      <w:proofErr w:type="spellEnd"/>
      <w:r>
        <w:t>. — Я сам на таком белье сплю. Другого нету. Вообще нету. Ты чего хочешь? Чтобы я тебе из дома своё принёс? Деньги вернуть?</w:t>
      </w:r>
    </w:p>
    <w:p w:rsidR="00CD533F" w:rsidRDefault="00CD533F" w:rsidP="00CD533F">
      <w:pPr>
        <w:pStyle w:val="af8"/>
      </w:pPr>
      <w:r>
        <w:t>— Да нет, я просто…</w:t>
      </w:r>
    </w:p>
    <w:p w:rsidR="00CD533F" w:rsidRDefault="00CD533F" w:rsidP="00CD533F">
      <w:pPr>
        <w:pStyle w:val="af8"/>
      </w:pPr>
      <w:r>
        <w:lastRenderedPageBreak/>
        <w:t xml:space="preserve">— Никаких «просто», — перебил его </w:t>
      </w:r>
      <w:proofErr w:type="spellStart"/>
      <w:r>
        <w:t>Наглин</w:t>
      </w:r>
      <w:proofErr w:type="spellEnd"/>
      <w:r>
        <w:t>. — Лежи и спи. Не нравится — в СВ езжай. Там и бельё свежее, и сок на завтрак. А это плацкарт, понял? Плацкарт!</w:t>
      </w:r>
    </w:p>
    <w:p w:rsidR="00CD533F" w:rsidRDefault="00CD533F" w:rsidP="00CD533F">
      <w:pPr>
        <w:pStyle w:val="af8"/>
      </w:pPr>
      <w:r>
        <w:t xml:space="preserve">Артём хотел возразить, но </w:t>
      </w:r>
      <w:proofErr w:type="spellStart"/>
      <w:r>
        <w:t>Наглин</w:t>
      </w:r>
      <w:proofErr w:type="spellEnd"/>
      <w:r>
        <w:t xml:space="preserve"> уже закрыл дверь своего купе.</w:t>
      </w:r>
    </w:p>
    <w:p w:rsidR="00CD533F" w:rsidRDefault="00CD533F" w:rsidP="00CD533F">
      <w:pPr>
        <w:pStyle w:val="af8"/>
      </w:pPr>
      <w:r>
        <w:t xml:space="preserve">Он вернулся на своё место. Всё так же стучали колёса. Кто-то храпел. В окно еле заметно светила луна. Артём сел на жёлтую простыню и подумал: «Интересно, </w:t>
      </w:r>
      <w:proofErr w:type="spellStart"/>
      <w:r>
        <w:t>Наглин</w:t>
      </w:r>
      <w:proofErr w:type="spellEnd"/>
      <w:r>
        <w:t xml:space="preserve"> правда сам на таком спит? Или врёт?»</w:t>
      </w:r>
    </w:p>
    <w:p w:rsidR="00CD533F" w:rsidRDefault="00CD533F" w:rsidP="00CD533F">
      <w:pPr>
        <w:pStyle w:val="af8"/>
      </w:pPr>
      <w:r>
        <w:t>За его спиной раздался шорох. С верхней полки свесилась голова мужчины в майке.</w:t>
      </w:r>
    </w:p>
    <w:p w:rsidR="00CD533F" w:rsidRDefault="00CD533F" w:rsidP="00CD533F">
      <w:pPr>
        <w:pStyle w:val="af8"/>
      </w:pPr>
      <w:proofErr w:type="gramStart"/>
      <w:r>
        <w:t>— Не парься, парень</w:t>
      </w:r>
      <w:proofErr w:type="gramEnd"/>
      <w:r>
        <w:t xml:space="preserve">, — сказал мужчина шёпотом. — Этот </w:t>
      </w:r>
      <w:proofErr w:type="spellStart"/>
      <w:r>
        <w:t>Наглин</w:t>
      </w:r>
      <w:proofErr w:type="spellEnd"/>
      <w:r>
        <w:t xml:space="preserve"> всех так строит. Он тут десять лет тут работает — всех уже достал. А бельё и правда всё такое. Мы уже привыкли.</w:t>
      </w:r>
    </w:p>
    <w:p w:rsidR="00CD533F" w:rsidRDefault="00CD533F" w:rsidP="00CD533F">
      <w:pPr>
        <w:pStyle w:val="af8"/>
      </w:pPr>
      <w:proofErr w:type="gramStart"/>
      <w:r>
        <w:t>— Но это же неправильно</w:t>
      </w:r>
      <w:proofErr w:type="gramEnd"/>
      <w:r>
        <w:t>, — сказал Артём.</w:t>
      </w:r>
    </w:p>
    <w:p w:rsidR="00CD533F" w:rsidRDefault="00CD533F" w:rsidP="00CD533F">
      <w:pPr>
        <w:pStyle w:val="af8"/>
      </w:pPr>
      <w:r>
        <w:t>— Неправильно, — согласился мужчина и укрылся обратно.</w:t>
      </w:r>
    </w:p>
    <w:p w:rsidR="00CD533F" w:rsidRDefault="00CD533F" w:rsidP="00CD533F">
      <w:pPr>
        <w:pStyle w:val="af8"/>
      </w:pPr>
      <w:r>
        <w:t>Артём лёг, не раздеваясь. Смотрел в потолок. Колёса стучали: «</w:t>
      </w:r>
      <w:proofErr w:type="gramStart"/>
      <w:r>
        <w:t>та-та</w:t>
      </w:r>
      <w:proofErr w:type="gramEnd"/>
      <w:r>
        <w:t>-та, та-та-та». За окном бежали столбы. Лес. Поле. Столбы, столбы, столбы.</w:t>
      </w:r>
    </w:p>
    <w:p w:rsidR="00CD533F" w:rsidRDefault="00CD533F" w:rsidP="00CD533F">
      <w:pPr>
        <w:pStyle w:val="af8"/>
      </w:pPr>
      <w:r>
        <w:t xml:space="preserve">Он думал о </w:t>
      </w:r>
      <w:proofErr w:type="spellStart"/>
      <w:r>
        <w:t>Наглине</w:t>
      </w:r>
      <w:proofErr w:type="spellEnd"/>
      <w:r>
        <w:t xml:space="preserve">. Злой проводник, грязное бельё, люди, которые привыкли и не спорят. Всё это очень напоминало собрание в Доме культуры. Те же слова: </w:t>
      </w:r>
      <w:r>
        <w:lastRenderedPageBreak/>
        <w:t>«Ничего не изменится», «Все так живут», «Привыкли».</w:t>
      </w:r>
    </w:p>
    <w:p w:rsidR="00CD533F" w:rsidRDefault="00CD533F" w:rsidP="00CD533F">
      <w:pPr>
        <w:pStyle w:val="af8"/>
      </w:pPr>
      <w:r>
        <w:t>А потом Артём подумал о женщине в спецовке, которая каждое утро ждала его у контейнеров. Она не привыкла. Она работала.</w:t>
      </w:r>
    </w:p>
    <w:p w:rsidR="00CD533F" w:rsidRDefault="00CD533F" w:rsidP="00CD533F">
      <w:pPr>
        <w:pStyle w:val="af8"/>
      </w:pPr>
      <w:r>
        <w:t>И о бабушке из Шахуньи — он увидит её позже, но пока не знает об этом. Которая моет бутылки и возит на пункт приёма за два рубля.</w:t>
      </w:r>
    </w:p>
    <w:p w:rsidR="00CD533F" w:rsidRDefault="00CD533F" w:rsidP="00CD533F">
      <w:pPr>
        <w:pStyle w:val="af8"/>
      </w:pPr>
      <w:r>
        <w:t>И о своём дворе. Где за неделю стало чуть чище.</w:t>
      </w:r>
    </w:p>
    <w:p w:rsidR="00CD533F" w:rsidRDefault="00CD533F" w:rsidP="00CD533F">
      <w:pPr>
        <w:pStyle w:val="af8"/>
      </w:pPr>
      <w:proofErr w:type="gramStart"/>
      <w:r>
        <w:t>— Не привыкну</w:t>
      </w:r>
      <w:proofErr w:type="gramEnd"/>
      <w:r>
        <w:t>, — сказал он тихо сам себе.</w:t>
      </w:r>
    </w:p>
    <w:p w:rsidR="00CD533F" w:rsidRDefault="00CD533F" w:rsidP="00CD533F">
      <w:pPr>
        <w:pStyle w:val="af8"/>
      </w:pPr>
      <w:r>
        <w:t>Поезд стучал. Кто-то чихнул во сне. А Артём закрыл глаза и решил, что утром, как приедет в Нижний, обязательно найдёт место, где помогают природе.</w:t>
      </w: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CD533F" w:rsidRDefault="00CD533F" w:rsidP="00CD533F">
      <w:pPr>
        <w:pStyle w:val="af8"/>
      </w:pPr>
      <w:r>
        <w:rPr>
          <w:rStyle w:val="af9"/>
          <w:i/>
          <w:iCs/>
        </w:rPr>
        <w:t>Глава 7, в которой Артём заблудился в Нижнем Новгороде</w:t>
      </w:r>
    </w:p>
    <w:p w:rsidR="00CD533F" w:rsidRDefault="00CD533F" w:rsidP="00CD533F">
      <w:pPr>
        <w:pStyle w:val="af8"/>
      </w:pPr>
      <w:r>
        <w:t>Поезд остановился. Артём спрыгнул с полки, накинул рюкзак и вышел на перрон. Вокзал в Нижнем Новгороде оказался большим, шумным и непонятным. Кругом люди, все куда-то бегут. Никто его не встречал — сестра написала в смс, что сама приедет позже, а пока пусть добирается на электричке.</w:t>
      </w:r>
    </w:p>
    <w:p w:rsidR="00CD533F" w:rsidRDefault="00CD533F" w:rsidP="00CD533F">
      <w:pPr>
        <w:pStyle w:val="af8"/>
      </w:pPr>
      <w:r>
        <w:t>«Электричка — это просто», — подумал Артём.</w:t>
      </w:r>
    </w:p>
    <w:p w:rsidR="00CD533F" w:rsidRDefault="00CD533F" w:rsidP="00CD533F">
      <w:pPr>
        <w:pStyle w:val="af8"/>
      </w:pPr>
      <w:r>
        <w:lastRenderedPageBreak/>
        <w:t>Но просто не получилось.</w:t>
      </w:r>
    </w:p>
    <w:p w:rsidR="00CD533F" w:rsidRDefault="00CD533F" w:rsidP="00CD533F">
      <w:pPr>
        <w:pStyle w:val="af8"/>
      </w:pPr>
      <w:r>
        <w:t>Он огляделся. Перрон заканчивался, и нужно было идти куда-то дальше. Где выход в город? Где вход на электрички? Артём заметил пожилого мужчину с большим рюкзаком — видно, тоже приезжий. Подошёл, вежливо спросил:</w:t>
      </w:r>
    </w:p>
    <w:p w:rsidR="00CD533F" w:rsidRDefault="00CD533F" w:rsidP="00CD533F">
      <w:pPr>
        <w:pStyle w:val="af8"/>
      </w:pPr>
      <w:r>
        <w:t>— Извините, пожалуйста. Вы не подскажете, как пройти к электричкам на Сормово?</w:t>
      </w:r>
    </w:p>
    <w:p w:rsidR="00CD533F" w:rsidRDefault="00CD533F" w:rsidP="00CD533F">
      <w:pPr>
        <w:pStyle w:val="af8"/>
      </w:pPr>
      <w:r>
        <w:t>Мужчина повернулся. Подумал. Потом уверенно махнул рукой в сторону выхода с перрона.</w:t>
      </w:r>
    </w:p>
    <w:p w:rsidR="00CD533F" w:rsidRDefault="00CD533F" w:rsidP="00CD533F">
      <w:pPr>
        <w:pStyle w:val="af8"/>
      </w:pPr>
      <w:r>
        <w:t>— Вон туда идите. Прямо. Спуститесь в переход — и увидите.</w:t>
      </w:r>
    </w:p>
    <w:p w:rsidR="00CD533F" w:rsidRDefault="00CD533F" w:rsidP="00CD533F">
      <w:pPr>
        <w:pStyle w:val="af8"/>
      </w:pPr>
      <w:r>
        <w:t>Артём поблагодарил и пошёл. Спустился в переход, прошёл его до конца, поднялся наверх — и оказался на автомобильной стоянке. Мимо ехали машины, стояли такси, на горизонте виднелись многоэтажки. Никаких электричек.</w:t>
      </w:r>
    </w:p>
    <w:p w:rsidR="00CD533F" w:rsidRDefault="00CD533F" w:rsidP="00CD533F">
      <w:pPr>
        <w:pStyle w:val="af8"/>
      </w:pPr>
      <w:r>
        <w:t>«Странно», — подумал Артём.</w:t>
      </w:r>
    </w:p>
    <w:p w:rsidR="00CD533F" w:rsidRDefault="00CD533F" w:rsidP="00CD533F">
      <w:pPr>
        <w:pStyle w:val="af8"/>
      </w:pPr>
      <w:r>
        <w:t xml:space="preserve">Он прошёл ещё немного. До первого столба. До второго. Остановился. Огляделся. Понял: его неправильно сориентировали. Мужчина на перроне, скорее всего, сам не знал дороги — но </w:t>
      </w:r>
      <w:proofErr w:type="gramStart"/>
      <w:r>
        <w:t>постеснялся</w:t>
      </w:r>
      <w:proofErr w:type="gramEnd"/>
      <w:r>
        <w:t xml:space="preserve"> признаться. Или просто ошибся. Был бы </w:t>
      </w:r>
      <w:proofErr w:type="spellStart"/>
      <w:r>
        <w:t>помоложе</w:t>
      </w:r>
      <w:proofErr w:type="spellEnd"/>
      <w:r>
        <w:t xml:space="preserve"> — может, карту бы в телефоне посмотрел. А так — что спросили, то и ответил.</w:t>
      </w:r>
    </w:p>
    <w:p w:rsidR="00CD533F" w:rsidRDefault="00CD533F" w:rsidP="00CD533F">
      <w:pPr>
        <w:pStyle w:val="af8"/>
      </w:pPr>
      <w:r>
        <w:lastRenderedPageBreak/>
        <w:t>Артём развернулся и быстро зашагал обратно к вокзалу. Зашёл внутрь, нашёл кассу пригородного сообщения. Очередь небольшая. Дождался своей очереди.</w:t>
      </w:r>
    </w:p>
    <w:p w:rsidR="00CD533F" w:rsidRDefault="00CD533F" w:rsidP="00CD533F">
      <w:pPr>
        <w:pStyle w:val="af8"/>
      </w:pPr>
      <w:r>
        <w:t>— Билет на Сормово, пожалуйста.</w:t>
      </w:r>
    </w:p>
    <w:p w:rsidR="00CD533F" w:rsidRDefault="00CD533F" w:rsidP="00CD533F">
      <w:pPr>
        <w:pStyle w:val="af8"/>
      </w:pPr>
      <w:r>
        <w:t>Кассирша нажала на клавиши. Потом ещё раз. Потом постучала пальцем по монитору.</w:t>
      </w:r>
    </w:p>
    <w:p w:rsidR="00CD533F" w:rsidRDefault="00CD533F" w:rsidP="00CD533F">
      <w:pPr>
        <w:pStyle w:val="af8"/>
      </w:pPr>
      <w:proofErr w:type="gramStart"/>
      <w:r>
        <w:t>— Аппарат сломался</w:t>
      </w:r>
      <w:proofErr w:type="gramEnd"/>
      <w:r>
        <w:t>, — сказала она. — Билет пробить не могу. Идите в автомат.</w:t>
      </w:r>
    </w:p>
    <w:p w:rsidR="00CD533F" w:rsidRDefault="00CD533F" w:rsidP="00CD533F">
      <w:pPr>
        <w:pStyle w:val="af8"/>
      </w:pPr>
      <w:r>
        <w:t>— Но автомат тоже не работает, я проверял, — ответил Артём.</w:t>
      </w:r>
    </w:p>
    <w:p w:rsidR="00CD533F" w:rsidRDefault="00CD533F" w:rsidP="00CD533F">
      <w:pPr>
        <w:pStyle w:val="af8"/>
      </w:pPr>
      <w:r>
        <w:t>Кассирша пожала плечами. Мол, ничем не помогу.</w:t>
      </w:r>
    </w:p>
    <w:p w:rsidR="00CD533F" w:rsidRDefault="00CD533F" w:rsidP="00CD533F">
      <w:pPr>
        <w:pStyle w:val="af8"/>
      </w:pPr>
      <w:r>
        <w:t>Артём посмотрел на часы. До электрички оставалось семь минут. Семь минут, чтобы добежать до платформы, найти нужный путь и сесть в вагон.</w:t>
      </w:r>
    </w:p>
    <w:p w:rsidR="00CD533F" w:rsidRDefault="00CD533F" w:rsidP="00CD533F">
      <w:pPr>
        <w:pStyle w:val="af8"/>
      </w:pPr>
      <w:r>
        <w:t xml:space="preserve">Он вылетел из вокзала, перебежал дорогу, спустился в подземный переход, вынырнул — и увидел платформу. Но не ту. Табличка гласила: «Московское направление». А ему нужно было </w:t>
      </w:r>
      <w:proofErr w:type="spellStart"/>
      <w:r>
        <w:t>Сормовское</w:t>
      </w:r>
      <w:proofErr w:type="spellEnd"/>
      <w:r>
        <w:t>. Он рванул обратно. Опять переход, опять лестницы. Рюкзак бил по спине.</w:t>
      </w:r>
    </w:p>
    <w:p w:rsidR="00CD533F" w:rsidRDefault="00CD533F" w:rsidP="00CD533F">
      <w:pPr>
        <w:pStyle w:val="af8"/>
      </w:pPr>
      <w:r>
        <w:t>Он прибежал на нужную платформу ровно в ту минуту, когда двери электрички закрылись и поезд медленно пополз вперёд.</w:t>
      </w:r>
    </w:p>
    <w:p w:rsidR="00CD533F" w:rsidRDefault="00CD533F" w:rsidP="00CD533F">
      <w:pPr>
        <w:pStyle w:val="af8"/>
      </w:pPr>
      <w:r>
        <w:t>— Да ладно, — выдохнул Артём. — Вот так всегда.</w:t>
      </w:r>
    </w:p>
    <w:p w:rsidR="00CD533F" w:rsidRDefault="00CD533F" w:rsidP="00CD533F">
      <w:pPr>
        <w:pStyle w:val="af8"/>
      </w:pPr>
      <w:r>
        <w:lastRenderedPageBreak/>
        <w:t>Он стоял на пустой платформе, смотрел вслед уходящему поезду и чувствовал себя уставшим и немного обиженным. Но не на мужчину — тот просто ошибся. Не на кассиршу — техника есть техника. А просто так. На весь этот день.</w:t>
      </w:r>
    </w:p>
    <w:p w:rsidR="00CD533F" w:rsidRDefault="00CD533F" w:rsidP="00CD533F">
      <w:pPr>
        <w:pStyle w:val="af8"/>
      </w:pPr>
      <w:r>
        <w:t xml:space="preserve">И всё равно он думал о своём дворе. О жёлтом белье в поезде. О </w:t>
      </w:r>
      <w:proofErr w:type="spellStart"/>
      <w:r>
        <w:t>Наглине</w:t>
      </w:r>
      <w:proofErr w:type="spellEnd"/>
      <w:r>
        <w:t>, который, наверное, уже разошелся по своим делам. О женщине в спецовке, которая завтра в семь утра выйдет на уборку.</w:t>
      </w:r>
    </w:p>
    <w:p w:rsidR="00CD533F" w:rsidRDefault="00CD533F" w:rsidP="00CD533F">
      <w:pPr>
        <w:pStyle w:val="af8"/>
      </w:pPr>
      <w:r>
        <w:t>«Даже здесь, в большом городе, — думал Артём, — люди ошибаются, техника ломается, и электрички уходят без тебя. Но завтра в семь утра я буду на месте. Это я могу».</w:t>
      </w:r>
    </w:p>
    <w:p w:rsidR="00CD533F" w:rsidRDefault="00CD533F" w:rsidP="00CD533F">
      <w:pPr>
        <w:pStyle w:val="af8"/>
      </w:pPr>
      <w:r>
        <w:t>Он сел на лавочку на платформе и достал телефон, чтобы посмотреть расписание следующей электрички.</w:t>
      </w:r>
    </w:p>
    <w:p w:rsidR="00CD533F" w:rsidRDefault="00CD533F" w:rsidP="00CD533F">
      <w:pPr>
        <w:pStyle w:val="af8"/>
      </w:pPr>
      <w:r>
        <w:t>За перроном мелькали столбы. Лес. Поле. Столбы, столбы, столбы.</w:t>
      </w:r>
    </w:p>
    <w:p w:rsidR="00CD533F" w:rsidRDefault="00CD533F" w:rsidP="00CD533F">
      <w:pPr>
        <w:pStyle w:val="af8"/>
      </w:pPr>
      <w:r>
        <w:t>И где-то там, за ними, оставался Юбилейный. С его двором, мусором и синими перчатками.</w:t>
      </w:r>
    </w:p>
    <w:p w:rsidR="008F542B" w:rsidRDefault="008F542B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CD533F" w:rsidRDefault="00CD533F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544BF7" w:rsidRDefault="00544BF7" w:rsidP="00CD533F">
      <w:pPr>
        <w:pStyle w:val="af8"/>
        <w:rPr>
          <w:rStyle w:val="af9"/>
          <w:i/>
          <w:iCs/>
        </w:rPr>
      </w:pPr>
    </w:p>
    <w:p w:rsidR="00CD533F" w:rsidRDefault="00CD533F" w:rsidP="00CD533F">
      <w:pPr>
        <w:pStyle w:val="af8"/>
      </w:pPr>
      <w:r>
        <w:rPr>
          <w:rStyle w:val="af9"/>
          <w:i/>
          <w:iCs/>
        </w:rPr>
        <w:t>Глава 8, в которой Артём наконец доехал до сестры и увидел, как должно быть</w:t>
      </w:r>
    </w:p>
    <w:p w:rsidR="00CD533F" w:rsidRDefault="00CD533F" w:rsidP="00CD533F">
      <w:pPr>
        <w:pStyle w:val="af8"/>
      </w:pPr>
      <w:r>
        <w:t>Артём сидел на скамейке на платформе и смотрел в телефон. Расписание подгружалось медленно — связь в Нижнем оказалась не лучше, чем в Юбилейном. Рядом на лавке устроился дед с огромным рюкзаком, из которого торчала лопата.</w:t>
      </w:r>
    </w:p>
    <w:p w:rsidR="00CD533F" w:rsidRDefault="00CD533F" w:rsidP="00CD533F">
      <w:pPr>
        <w:pStyle w:val="af8"/>
      </w:pPr>
      <w:r>
        <w:t>— Электричку ждёшь? — спросил дед.</w:t>
      </w:r>
    </w:p>
    <w:p w:rsidR="00CD533F" w:rsidRDefault="00CD533F" w:rsidP="00CD533F">
      <w:pPr>
        <w:pStyle w:val="af8"/>
      </w:pPr>
      <w:r>
        <w:t>— Ага, — вздохнул Артём. — Опоздал на прошлую.</w:t>
      </w:r>
    </w:p>
    <w:p w:rsidR="00CD533F" w:rsidRDefault="00CD533F" w:rsidP="00CD533F">
      <w:pPr>
        <w:pStyle w:val="af8"/>
      </w:pPr>
      <w:r>
        <w:t>— Бывает, — дед понимающе кивнул. — Я вчера на свою опоздал. Так потом три часа на вокзале сидел, голубей кормил. Только они крошки не едят. Им булку подавай. С маком.</w:t>
      </w:r>
    </w:p>
    <w:p w:rsidR="00CD533F" w:rsidRDefault="00CD533F" w:rsidP="00CD533F">
      <w:pPr>
        <w:pStyle w:val="af8"/>
      </w:pPr>
      <w:r>
        <w:lastRenderedPageBreak/>
        <w:t>Дед достал из рюкзака полбуханки и кинул горстью голубям. Те равнодушно посмотрели на угощение и отвернулись.</w:t>
      </w:r>
    </w:p>
    <w:p w:rsidR="00CD533F" w:rsidRDefault="00CD533F" w:rsidP="00CD533F">
      <w:pPr>
        <w:pStyle w:val="af8"/>
      </w:pPr>
      <w:r>
        <w:t>— Вот, — обиделся дед. — Не нравится. А раньше любили. Испортились голуби.</w:t>
      </w:r>
    </w:p>
    <w:p w:rsidR="00CD533F" w:rsidRDefault="00CD533F" w:rsidP="00CD533F">
      <w:pPr>
        <w:pStyle w:val="af8"/>
      </w:pPr>
      <w:r>
        <w:t>Артём вежливо улыбнулся и вернулся к телефону. Следующая электричка через сорок минут. Он уже собрался ждать, как вдруг по громкой связи объявили:</w:t>
      </w:r>
    </w:p>
    <w:p w:rsidR="00CD533F" w:rsidRDefault="00CD533F" w:rsidP="00CD533F">
      <w:pPr>
        <w:pStyle w:val="af8"/>
      </w:pPr>
      <w:r>
        <w:t>— Уважаемые пассажиры! Электричка на Сормово задерживается на неопределённое время. Причина — на путях обнаружили корову.</w:t>
      </w:r>
    </w:p>
    <w:p w:rsidR="00CD533F" w:rsidRDefault="00CD533F" w:rsidP="00CD533F">
      <w:pPr>
        <w:pStyle w:val="af8"/>
      </w:pPr>
      <w:r>
        <w:t>— Корову? — переспросил Артём у деда.</w:t>
      </w:r>
    </w:p>
    <w:p w:rsidR="00CD533F" w:rsidRDefault="00CD533F" w:rsidP="00CD533F">
      <w:pPr>
        <w:pStyle w:val="af8"/>
      </w:pPr>
      <w:r>
        <w:t>— Ага, — равнодушно сказал дед. — Третья на этой неделе. Они там, говорят, целое стадо пасут прямо возле путей. Железнодорожное стадо.</w:t>
      </w:r>
    </w:p>
    <w:p w:rsidR="00CD533F" w:rsidRDefault="00CD533F" w:rsidP="00CD533F">
      <w:pPr>
        <w:pStyle w:val="af8"/>
      </w:pPr>
      <w:r>
        <w:t>Артём не знал, смеяться ему или плакать. Представил корову, которая важно идёт по рельсам. И засмеялся. Ситуация была до такой степени нелепой, что злиться не получалось.</w:t>
      </w:r>
    </w:p>
    <w:p w:rsidR="00CD533F" w:rsidRDefault="00CD533F" w:rsidP="00CD533F">
      <w:pPr>
        <w:pStyle w:val="af8"/>
      </w:pPr>
      <w:proofErr w:type="gramStart"/>
      <w:r>
        <w:t>— Ну и денёк</w:t>
      </w:r>
      <w:proofErr w:type="gramEnd"/>
      <w:r>
        <w:t>, — сказал он сам себе.</w:t>
      </w:r>
    </w:p>
    <w:p w:rsidR="00CD533F" w:rsidRDefault="00CD533F" w:rsidP="00CD533F">
      <w:pPr>
        <w:pStyle w:val="af8"/>
      </w:pPr>
      <w:r>
        <w:t>Через полчаса объявили, что корову увели, путь свободен. Электричка прибыла. Артём заскочил в вагон, сел у окна и поехал. Наконец-то.</w:t>
      </w:r>
    </w:p>
    <w:p w:rsidR="00CD533F" w:rsidRDefault="00CD533F" w:rsidP="00CD533F">
      <w:pPr>
        <w:pStyle w:val="af8"/>
      </w:pPr>
      <w:r>
        <w:lastRenderedPageBreak/>
        <w:t>В вагоне было пусто. Только в углу дремал мужик в строительной каске, а напротив — женщина, которая вслух читала книгу про любовь. Громко, с выражением. Артём не выдержал, надел наушники. В наушниках — тишина. Он забыл их зарядить.</w:t>
      </w:r>
    </w:p>
    <w:p w:rsidR="00CD533F" w:rsidRDefault="00CD533F" w:rsidP="00CD533F">
      <w:pPr>
        <w:pStyle w:val="af8"/>
      </w:pPr>
      <w:r>
        <w:t>— Замечательно, — прошептал он.</w:t>
      </w:r>
    </w:p>
    <w:p w:rsidR="00CD533F" w:rsidRDefault="00CD533F" w:rsidP="00CD533F">
      <w:pPr>
        <w:pStyle w:val="af8"/>
      </w:pPr>
      <w:r>
        <w:t>Электричка ехала долго. За окном мелькали столбы, леса, поля и почему-то одинокая баня посреди поля. Артём смотрел на неё и думал: «Кто туда ходит?»</w:t>
      </w:r>
    </w:p>
    <w:p w:rsidR="00CD533F" w:rsidRDefault="00CD533F" w:rsidP="00CD533F">
      <w:pPr>
        <w:pStyle w:val="af8"/>
      </w:pPr>
      <w:r>
        <w:t xml:space="preserve">Через час он наконец доехал до </w:t>
      </w:r>
      <w:proofErr w:type="spellStart"/>
      <w:r>
        <w:t>Сормова</w:t>
      </w:r>
      <w:proofErr w:type="spellEnd"/>
      <w:r>
        <w:t>. Вышел. Увидел сестру. Обнял.</w:t>
      </w:r>
    </w:p>
    <w:p w:rsidR="00CD533F" w:rsidRDefault="00CD533F" w:rsidP="00CD533F">
      <w:pPr>
        <w:pStyle w:val="af8"/>
      </w:pPr>
      <w:r>
        <w:t>— Ты чего такой растрёпанный? — спросила она.</w:t>
      </w:r>
    </w:p>
    <w:p w:rsidR="00CD533F" w:rsidRDefault="00CD533F" w:rsidP="00CD533F">
      <w:pPr>
        <w:pStyle w:val="af8"/>
      </w:pPr>
      <w:r>
        <w:t>— Я не растрёпанный. Я уставший. Я три часа добирался. Там корова была.</w:t>
      </w:r>
    </w:p>
    <w:p w:rsidR="00CD533F" w:rsidRDefault="00CD533F" w:rsidP="00CD533F">
      <w:pPr>
        <w:pStyle w:val="af8"/>
      </w:pPr>
      <w:r>
        <w:t>— А, — сестра махнула рукой. — Это у нас часто. Проходи.</w:t>
      </w:r>
    </w:p>
    <w:p w:rsidR="00CD533F" w:rsidRDefault="00CD533F" w:rsidP="00CD533F">
      <w:pPr>
        <w:pStyle w:val="af8"/>
      </w:pPr>
      <w:r>
        <w:t>Они пошли пешком через дворы. И Артём сразу заметил: здесь чисто. У каждого подъезда — разноцветные контейнеры: синий для пластика, зелёный для стекла, жёлтый для бумаги. На газонах — ни окурков, ни пакетов.</w:t>
      </w:r>
    </w:p>
    <w:p w:rsidR="00CD533F" w:rsidRDefault="00CD533F" w:rsidP="00CD533F">
      <w:pPr>
        <w:pStyle w:val="af8"/>
      </w:pPr>
      <w:r>
        <w:t>— Это что? — спросил он.</w:t>
      </w:r>
    </w:p>
    <w:p w:rsidR="00CD533F" w:rsidRDefault="00CD533F" w:rsidP="00CD533F">
      <w:pPr>
        <w:pStyle w:val="af8"/>
      </w:pPr>
      <w:proofErr w:type="gramStart"/>
      <w:r>
        <w:t>— Люди сами сортируют</w:t>
      </w:r>
      <w:proofErr w:type="gramEnd"/>
      <w:r>
        <w:t xml:space="preserve">, — сказала сестра. — У нас инициативная группа. Жители собрались, </w:t>
      </w:r>
      <w:r>
        <w:lastRenderedPageBreak/>
        <w:t>контейнеры поставили, друг друга контролируют. Администрация сначала мешала, а потом привыкла.</w:t>
      </w:r>
    </w:p>
    <w:p w:rsidR="00CD533F" w:rsidRDefault="00CD533F" w:rsidP="00CD533F">
      <w:pPr>
        <w:pStyle w:val="af8"/>
      </w:pPr>
      <w:r>
        <w:t>Артём остановился у одного контейнера. Рядом с ним стоял мужчина лет сорока в тренировочных штанах и аккуратно раскладывал пакеты: бумагу в бумагу, пластик в пластик.</w:t>
      </w:r>
    </w:p>
    <w:p w:rsidR="00CD533F" w:rsidRDefault="00CD533F" w:rsidP="00CD533F">
      <w:pPr>
        <w:pStyle w:val="af8"/>
      </w:pPr>
      <w:r>
        <w:t>— Извините, — спросил Артём. — А вам не сложно?</w:t>
      </w:r>
    </w:p>
    <w:p w:rsidR="00CD533F" w:rsidRDefault="00CD533F" w:rsidP="00CD533F">
      <w:pPr>
        <w:pStyle w:val="af8"/>
      </w:pPr>
      <w:r>
        <w:t>Мужчина поднял голову.</w:t>
      </w:r>
    </w:p>
    <w:p w:rsidR="00CD533F" w:rsidRDefault="00CD533F" w:rsidP="00CD533F">
      <w:pPr>
        <w:pStyle w:val="af8"/>
      </w:pPr>
      <w:r>
        <w:t>— Сложно было сначала. А теперь привык. Жена заставляет. Скажет: «Не рассортируешь — спать на диване». А диван у нас старый, пружины торчат. Так что я за чистоту.</w:t>
      </w:r>
    </w:p>
    <w:p w:rsidR="00CD533F" w:rsidRDefault="00CD533F" w:rsidP="00CD533F">
      <w:pPr>
        <w:pStyle w:val="af8"/>
      </w:pPr>
      <w:r>
        <w:t>Артём засмеялся.</w:t>
      </w:r>
    </w:p>
    <w:p w:rsidR="00CD533F" w:rsidRDefault="00CD533F" w:rsidP="00CD533F">
      <w:pPr>
        <w:pStyle w:val="af8"/>
      </w:pPr>
      <w:r>
        <w:t xml:space="preserve">На следующий день сестра повела его за город. Там был </w:t>
      </w:r>
      <w:proofErr w:type="spellStart"/>
      <w:r>
        <w:t>экопарк</w:t>
      </w:r>
      <w:proofErr w:type="spellEnd"/>
      <w:r>
        <w:t>. Чистый пруд, утки, деревянные дорожки. И лавочки из переработанного пластика. На каждом шагу таблички: «Не сорите», «Пластик отдельно», «Берегите природу».</w:t>
      </w:r>
    </w:p>
    <w:p w:rsidR="00CD533F" w:rsidRDefault="00CD533F" w:rsidP="00CD533F">
      <w:pPr>
        <w:pStyle w:val="af8"/>
      </w:pPr>
      <w:r>
        <w:t>Артём ходил и смотрел. Ему было радостно и немного обидно. Радостно — потому что так можно. Обидно — потому что у себя в Юбилейном он этого пока не видел.</w:t>
      </w:r>
    </w:p>
    <w:p w:rsidR="00CD533F" w:rsidRDefault="00CD533F" w:rsidP="00CD533F">
      <w:pPr>
        <w:pStyle w:val="af8"/>
      </w:pPr>
      <w:r>
        <w:t>— Нравится? — спросила сестра.</w:t>
      </w:r>
    </w:p>
    <w:p w:rsidR="00CD533F" w:rsidRDefault="00CD533F" w:rsidP="00CD533F">
      <w:pPr>
        <w:pStyle w:val="af8"/>
      </w:pPr>
      <w:r>
        <w:t>— Очень, — ответил Артём. — Я хочу, чтобы у меня дома было так же.</w:t>
      </w:r>
    </w:p>
    <w:p w:rsidR="00CD533F" w:rsidRDefault="00CD533F" w:rsidP="00CD533F">
      <w:pPr>
        <w:pStyle w:val="af8"/>
      </w:pPr>
      <w:proofErr w:type="gramStart"/>
      <w:r>
        <w:lastRenderedPageBreak/>
        <w:t>— Тогда делай</w:t>
      </w:r>
      <w:proofErr w:type="gramEnd"/>
      <w:r>
        <w:t>, — сказала сестра. — С одного человека начинается. У нас тоже сначала один начал. А теперь вон сколько.</w:t>
      </w:r>
    </w:p>
    <w:p w:rsidR="00CD533F" w:rsidRDefault="00CD533F" w:rsidP="00CD533F">
      <w:pPr>
        <w:pStyle w:val="af8"/>
      </w:pPr>
      <w:r>
        <w:t>Вечером, перед отъездом, сестра сказала:</w:t>
      </w:r>
    </w:p>
    <w:p w:rsidR="00CD533F" w:rsidRDefault="00CD533F" w:rsidP="00CD533F">
      <w:pPr>
        <w:pStyle w:val="af8"/>
      </w:pPr>
      <w:r>
        <w:t>— Ты не бросай свой двор. Природа тебе спасибо скажет. Не словами, конечно. Но как-нибудь.</w:t>
      </w:r>
    </w:p>
    <w:p w:rsidR="00CD533F" w:rsidRDefault="00CD533F" w:rsidP="00CD533F">
      <w:pPr>
        <w:pStyle w:val="af8"/>
      </w:pPr>
      <w:r>
        <w:t>— Деревьями, что ли? — улыбнулся Артём.</w:t>
      </w:r>
    </w:p>
    <w:p w:rsidR="00CD533F" w:rsidRDefault="00CD533F" w:rsidP="00CD533F">
      <w:pPr>
        <w:pStyle w:val="af8"/>
      </w:pPr>
      <w:r>
        <w:t>— Может, и деревьями, — ответила сестра. — Главное, не бросай.</w:t>
      </w:r>
    </w:p>
    <w:p w:rsidR="008F1078" w:rsidRDefault="00CD533F" w:rsidP="00CD533F">
      <w:pPr>
        <w:pStyle w:val="af8"/>
      </w:pPr>
      <w:r w:rsidRPr="00544BF7">
        <w:t>Поезд обратно отходил в полночь. Артём сел на ту же ни</w:t>
      </w:r>
      <w:r w:rsidR="008244C2">
        <w:rPr>
          <w:color w:val="000000"/>
          <w:spacing w:val="-1"/>
          <w:shd w:val="clear" w:color="auto" w:fill="FFFFFF"/>
        </w:rPr>
        <w:t>жню</w:t>
      </w:r>
      <w:r w:rsidRPr="00544BF7">
        <w:rPr>
          <w:color w:val="000000"/>
          <w:spacing w:val="-1"/>
          <w:shd w:val="clear" w:color="auto" w:fill="FFFFFF"/>
        </w:rPr>
        <w:t xml:space="preserve">ю полку. На том же жёлтом белье. В соседнем купе храпел </w:t>
      </w:r>
      <w:proofErr w:type="spellStart"/>
      <w:r w:rsidRPr="00544BF7">
        <w:rPr>
          <w:color w:val="000000"/>
          <w:spacing w:val="-1"/>
          <w:shd w:val="clear" w:color="auto" w:fill="FFFFFF"/>
        </w:rPr>
        <w:t>Наглин</w:t>
      </w:r>
      <w:proofErr w:type="spellEnd"/>
      <w:r w:rsidRPr="00544BF7">
        <w:rPr>
          <w:color w:val="000000"/>
          <w:spacing w:val="-1"/>
          <w:shd w:val="clear" w:color="auto" w:fill="FFFFFF"/>
        </w:rPr>
        <w:t xml:space="preserve"> — он тоже возвращался в Киров.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 xml:space="preserve">— Слышь, учитель, — прохрипел </w:t>
      </w:r>
      <w:proofErr w:type="spellStart"/>
      <w:r w:rsidRPr="00544BF7">
        <w:rPr>
          <w:color w:val="000000"/>
          <w:spacing w:val="-1"/>
          <w:shd w:val="clear" w:color="auto" w:fill="FFFFFF"/>
        </w:rPr>
        <w:t>Наглин</w:t>
      </w:r>
      <w:proofErr w:type="spellEnd"/>
      <w:r w:rsidRPr="00544BF7">
        <w:rPr>
          <w:color w:val="000000"/>
          <w:spacing w:val="-1"/>
          <w:shd w:val="clear" w:color="auto" w:fill="FFFFFF"/>
        </w:rPr>
        <w:t xml:space="preserve"> спросонья. — Как там в Нижнем? Чисто?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>— Чисто, — сказал Артём.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 xml:space="preserve">— И у нас будет чисто, — неожиданно ответил </w:t>
      </w:r>
      <w:proofErr w:type="spellStart"/>
      <w:r w:rsidRPr="00544BF7">
        <w:rPr>
          <w:color w:val="000000"/>
          <w:spacing w:val="-1"/>
          <w:shd w:val="clear" w:color="auto" w:fill="FFFFFF"/>
        </w:rPr>
        <w:t>Наглин</w:t>
      </w:r>
      <w:proofErr w:type="spellEnd"/>
      <w:r w:rsidRPr="00544BF7">
        <w:rPr>
          <w:color w:val="000000"/>
          <w:spacing w:val="-1"/>
          <w:shd w:val="clear" w:color="auto" w:fill="FFFFFF"/>
        </w:rPr>
        <w:t>. — Деньги на завод выделили. Только я не понял — на завод или на новую машину начальнику. Но что-то выделили.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>Артём хотел спросить про машину, но передумал. Заснул под стук колёс.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 xml:space="preserve">Утром он был в Кирове. Сел на электричку до Юбилейного. Вышел на перрон. Вдохнул родной </w:t>
      </w:r>
      <w:r w:rsidRPr="00544BF7">
        <w:rPr>
          <w:color w:val="000000"/>
          <w:spacing w:val="-1"/>
          <w:shd w:val="clear" w:color="auto" w:fill="FFFFFF"/>
        </w:rPr>
        <w:lastRenderedPageBreak/>
        <w:t>запах — сырость и гарь. Достал синие перчатки. Улыбнулся.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>Женщина в спецовке уже ждала у контейнеров.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>— Ну, учитель? — спросила она. — Понял, как надо?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>— Понял, — ответил Артём. — Надо просто делать. И смеяться. Иначе никак.</w:t>
      </w:r>
      <w:r w:rsidRPr="00544BF7">
        <w:rPr>
          <w:color w:val="000000"/>
          <w:spacing w:val="-1"/>
        </w:rPr>
        <w:br/>
      </w:r>
      <w:r w:rsidRPr="00544BF7">
        <w:rPr>
          <w:color w:val="000000"/>
          <w:spacing w:val="-1"/>
          <w:shd w:val="clear" w:color="auto" w:fill="FFFFFF"/>
        </w:rPr>
        <w:t xml:space="preserve">Они взяли мешки и пошли убирать двор. Солнце вставало над столбами. Где-то далеко, в Нижнем, утки плавали в чистом пруду. А здесь, в Юбилейном, </w:t>
      </w:r>
      <w:r w:rsidR="00BD16C2" w:rsidRPr="00BD16C2">
        <w:rPr>
          <w:noProof/>
        </w:rPr>
        <w:drawing>
          <wp:anchor distT="0" distB="0" distL="114300" distR="114300" simplePos="0" relativeHeight="251680256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701675</wp:posOffset>
            </wp:positionV>
            <wp:extent cx="6232063" cy="1443176"/>
            <wp:effectExtent l="0" t="0" r="0" b="5080"/>
            <wp:wrapThrough wrapText="bothSides">
              <wp:wrapPolygon edited="0">
                <wp:start x="0" y="0"/>
                <wp:lineTo x="0" y="21391"/>
                <wp:lineTo x="21525" y="21391"/>
                <wp:lineTo x="2152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063" cy="1443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44BF7">
        <w:rPr>
          <w:color w:val="000000"/>
          <w:spacing w:val="-1"/>
          <w:shd w:val="clear" w:color="auto" w:fill="FFFFFF"/>
        </w:rPr>
        <w:t>два человека и куча мусора</w:t>
      </w:r>
      <w:r w:rsidRPr="00544BF7">
        <w:t>.</w:t>
      </w:r>
    </w:p>
    <w:p w:rsidR="0085177C" w:rsidRDefault="0085177C" w:rsidP="0085177C">
      <w:pPr>
        <w:spacing w:after="0" w:line="270" w:lineRule="atLeast"/>
        <w:rPr>
          <w:color w:val="000000"/>
          <w:sz w:val="20"/>
          <w:szCs w:val="20"/>
          <w:shd w:val="clear" w:color="auto" w:fill="FFFFFF"/>
        </w:rPr>
      </w:pPr>
      <w:r>
        <w:rPr>
          <w:rFonts w:ascii="Noto Sans Armenian" w:hAnsi="Noto Sans Armenian"/>
          <w:b/>
          <w:i/>
          <w:color w:val="000000"/>
          <w:sz w:val="20"/>
          <w:szCs w:val="20"/>
          <w:shd w:val="clear" w:color="auto" w:fill="FFFFFF"/>
        </w:rPr>
        <w:t xml:space="preserve">Глава </w:t>
      </w:r>
      <w:proofErr w:type="spellStart"/>
      <w:proofErr w:type="gramStart"/>
      <w:r>
        <w:rPr>
          <w:rFonts w:ascii="Noto Sans Armenian" w:hAnsi="Noto Sans Armenian"/>
          <w:b/>
          <w:i/>
          <w:color w:val="000000"/>
          <w:sz w:val="20"/>
          <w:szCs w:val="20"/>
          <w:shd w:val="clear" w:color="auto" w:fill="FFFFFF"/>
        </w:rPr>
        <w:t>девятая</w:t>
      </w:r>
      <w:r w:rsidRPr="00B217D2">
        <w:rPr>
          <w:rFonts w:ascii="Noto Sans Armenian" w:hAnsi="Noto Sans Armenian"/>
          <w:b/>
          <w:i/>
          <w:color w:val="000000"/>
          <w:sz w:val="20"/>
          <w:szCs w:val="20"/>
          <w:shd w:val="clear" w:color="auto" w:fill="FFFFFF"/>
        </w:rPr>
        <w:t>,в</w:t>
      </w:r>
      <w:proofErr w:type="spellEnd"/>
      <w:proofErr w:type="gramEnd"/>
      <w:r w:rsidRPr="00B217D2">
        <w:rPr>
          <w:rFonts w:ascii="Noto Sans Armenian" w:hAnsi="Noto Sans Armenian"/>
          <w:b/>
          <w:i/>
          <w:color w:val="000000"/>
          <w:sz w:val="20"/>
          <w:szCs w:val="20"/>
          <w:shd w:val="clear" w:color="auto" w:fill="FFFFFF"/>
        </w:rPr>
        <w:t xml:space="preserve"> которой Артём простоял в очереди три часа и получил семь зелёных баков</w:t>
      </w:r>
      <w:r>
        <w:rPr>
          <w:rFonts w:ascii="Noto Sans Armenian" w:hAnsi="Noto Sans Armenian"/>
          <w:color w:val="000000"/>
          <w:sz w:val="20"/>
          <w:szCs w:val="20"/>
          <w:shd w:val="clear" w:color="auto" w:fill="FFFFFF"/>
        </w:rPr>
        <w:t xml:space="preserve"> </w:t>
      </w:r>
    </w:p>
    <w:p w:rsidR="0085177C" w:rsidRDefault="0085177C" w:rsidP="0085177C">
      <w:pPr>
        <w:spacing w:after="0" w:line="270" w:lineRule="atLeast"/>
        <w:rPr>
          <w:color w:val="000000"/>
          <w:sz w:val="20"/>
          <w:szCs w:val="20"/>
          <w:shd w:val="clear" w:color="auto" w:fill="FFFFFF"/>
        </w:rPr>
      </w:pPr>
    </w:p>
    <w:p w:rsidR="0085177C" w:rsidRPr="00B217D2" w:rsidRDefault="0085177C" w:rsidP="0085177C">
      <w:pPr>
        <w:spacing w:after="0" w:line="270" w:lineRule="atLeast"/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</w:pP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Прошло три дня.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Артём больше не думал о поездке как о вдохновении — теперь это был рабочий план. Каждое утро он выходил во двор, собирал мешки, разговаривал с соседями. Но мешки — это временно. Чтобы люди начали сортировать всерьёз, нужны были баки. Хотя бы вёдра. Хотя бы ящики. Хотя бы что-то, куда можно бросать пластик отдельно от стекла и 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бумаги.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 центре Юбилейного, в хозяйственном магазине, были пластиковые контейнеры. Артём проверил цены в телефоне — дорого. Но надо было хотя бы посмотреть, вдруг есть дешевле. Он сел в машину, завёл двигатель. Стрелка бензина стояла почти на нуле.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знал про это. Но всё откладывал.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Заправка в Юбилейном была одна — на выезде, у старой трассы. Артём доехал, припарковался, встал в очередь. Машин было двенадцать. А может, больше — он сбился со счёта. Очередь тянулась вдоль дороги и загибалась за поворот, как живой хвост, который медленно, но неумолимо полз к колонке.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 салоне работало радио. Оно работало всегда, даже когда Артём его не включал — потому что кнопка сломалась, и радио включалось вместе с зажиганием. И сейчас оттуда вещали: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...бензин на этой неделе подорожает ещё на два рубля. Как говорят эксперты, цены на бензин продолжают расти. Бензин становится дефицитным товаром. Бензин, бензин...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выкрутил громкость на ноль, но всё равно было слышно шипение. Бензин сидел в голове.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 очереди сигналили. Кто-то стоял возле машин, кто-то ходил взад-вперёд. Водитель первой машины выскочил и побежал к стеклянной двери магазина, где за кассой сидел оператор. Водитель второй — тоже. Кто-то кричал из окна. Артём сидел и ждал.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br/>
        <w:t>Прошёл час. Потом второй. В очереди почти не двигались — колонка работала на одну руку, и каждый водитель, доехав до неё, сам брал пистолет, заливал побольше, до отказа, чтобы хватило на неделю, и бежал в здание платить. Заправщик — парень в синей спецовке — просто стоял в сторонке, иногда подходил, если кто-то не мог открыть крышку бака, но в основном он был как мебель. Бестолковая мебель.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взял с собой книгу, но не открыл её. Смотрел на людей. На их лица. На то, как они стискивали руль, как выходили, как снова садились и смотрели вперёд.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Через три часа он наконец подъехал к колонке.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Он вышел из машины, открыл крышку бака, взял пистолет. </w:t>
      </w:r>
      <w:r w:rsidR="00BD16C2" w:rsidRPr="00BD16C2">
        <w:rPr>
          <w:rFonts w:ascii="Noto Sans Armenian" w:eastAsia="Times New Roman" w:hAnsi="Noto Sans Armenian" w:cs="Times New Roman"/>
          <w:noProof/>
          <w:color w:val="000000"/>
          <w:spacing w:val="-2"/>
          <w:sz w:val="20"/>
          <w:szCs w:val="20"/>
          <w:lang w:eastAsia="ru-RU"/>
        </w:rPr>
        <w:drawing>
          <wp:anchor distT="0" distB="0" distL="114300" distR="114300" simplePos="0" relativeHeight="251681280" behindDoc="1" locked="0" layoutInCell="1" allowOverlap="1">
            <wp:simplePos x="0" y="0"/>
            <wp:positionH relativeFrom="column">
              <wp:posOffset>2701348</wp:posOffset>
            </wp:positionH>
            <wp:positionV relativeFrom="paragraph">
              <wp:posOffset>1553671</wp:posOffset>
            </wp:positionV>
            <wp:extent cx="1361975" cy="137160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И в этот момент из стеклянной двери магазина выскочил оператор.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Это был мужчина лет пятидесяти, в форменной рубашке, но без галстука, с красным лицом и взмокшими волосами. На груди болтался </w:t>
      </w:r>
      <w:proofErr w:type="spellStart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бейджик</w:t>
      </w:r>
      <w:proofErr w:type="spellEnd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: «Алексей Бензинов».</w:t>
      </w:r>
      <w:r w:rsidR="00BD16C2" w:rsidRPr="00BD16C2">
        <w:rPr>
          <w:noProof/>
          <w:lang w:eastAsia="ru-RU"/>
        </w:rPr>
        <w:t xml:space="preserve"> 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выбежал, остановился посреди заправки и закричал: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Тихо! Всем тихо! Я всё слышу! Я понимаю! У меня резервуар пустой! Бензовоз задерживается!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Из очереди загудели. Кто-то высунулся из окна: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Мы уже три часа стоим!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я с утра!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BD16C2" w:rsidRPr="00BD16C2">
        <w:rPr>
          <w:rFonts w:ascii="Noto Sans Armenian" w:eastAsia="Times New Roman" w:hAnsi="Noto Sans Armenian" w:cs="Times New Roman"/>
          <w:noProof/>
          <w:color w:val="000000"/>
          <w:spacing w:val="-2"/>
          <w:sz w:val="20"/>
          <w:szCs w:val="20"/>
          <w:lang w:eastAsia="ru-RU"/>
        </w:rPr>
        <w:lastRenderedPageBreak/>
        <w:drawing>
          <wp:anchor distT="0" distB="0" distL="114300" distR="114300" simplePos="0" relativeHeight="251682304" behindDoc="1" locked="0" layoutInCell="1" allowOverlap="1">
            <wp:simplePos x="0" y="0"/>
            <wp:positionH relativeFrom="column">
              <wp:posOffset>-800735</wp:posOffset>
            </wp:positionH>
            <wp:positionV relativeFrom="paragraph">
              <wp:posOffset>4644621</wp:posOffset>
            </wp:positionV>
            <wp:extent cx="997527" cy="1004577"/>
            <wp:effectExtent l="0" t="0" r="0" b="508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527" cy="1004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Девушка, ну скажите ему!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Бензинов взмахнул руками, развернулся, побежал обратно в здание. Там звонил телефон. Телефон не замолкал ни на секунду. Он схватил трубку, что-то крикнул, бросил, выбежал снова.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Бензовоз через час! — объявил он. — Или через два! Я сам не знаю! Не орите!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заметался от одной машины к другой, пытаясь успокоить водителей. Кому-то что-то объяснял, кому-то показывал руками, кому-то просто кричал: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понимаю! Я тоже хочу заправиться! У меня самого бак пустой!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Водитель первой машины уже заправился, зашёл в здание, расплатился и уехал. Водитель второй — следом. Очередь сдвинулась на одну машину, потом ещё на одну.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Бензинов бегал от машины к машине, потом снова в здание, потом обратно. Он был везде и нигде одновременно. Он звонил по телефону, кому-то кричал в трубку, просил, умолял, ругался. Потом бросал трубку и снова выбегал успокаивать очередь.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Артём стоял у колонки с пистолетом в руке и ждал. Он мог бы заправиться сам, но в здании был скандал — кто-то из водителей вцепился в </w:t>
      </w:r>
      <w:proofErr w:type="spellStart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Бензинова</w:t>
      </w:r>
      <w:proofErr w:type="spellEnd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и требовал вернуть деньги за уже оплаченный бензин, которого не оказалось.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не могу вернуть! — кричал Бензинов.</w:t>
      </w:r>
    </w:p>
    <w:p w:rsidR="0085177C" w:rsidRDefault="0085177C" w:rsidP="0085177C">
      <w:pPr>
        <w:spacing w:after="100" w:line="270" w:lineRule="atLeast"/>
        <w:rPr>
          <w:noProof/>
          <w:lang w:eastAsia="ru-RU"/>
        </w:rPr>
      </w:pP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— У меня касса!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мне плевать! — орал водитель.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подождал ещё пять минут. Потом ещё пять. Заправщик в синей спецовке стоял в сторонке и смотрел в телефон.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Наконец Бензинов вырвался из здания, подбежал к Артёму, вытер рукой лоб.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Ты чего стоишь? — спросил он. — Заправляйся, пока есть!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жду, — сказал Артём. — У вас там разборки.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Там всегда разборки, — махнул рукой Бензинов. — Заправляйся, я потом приму.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сунул пистолет в бак. Нажал на рычаг. Три литра. Семь. Десять. Стрелка дёрнулась и встала на четверть.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Он выдернул пистолет, закрутил крышку и пошёл в здание платить. Бензинов уже был там — он метался от кассы к </w:t>
      </w:r>
      <w:proofErr w:type="spellStart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кофемашине</w:t>
      </w:r>
      <w:proofErr w:type="spellEnd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, от </w:t>
      </w:r>
      <w:proofErr w:type="spellStart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кофемашины</w:t>
      </w:r>
      <w:proofErr w:type="spellEnd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к телефону.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Сто пятьдесят, — сказал он, даже не глядя на Артёма.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протянул карту. Бензинов пробил чек и вдруг остановился, посмотрел на него.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Ты чего такой спокойный? — спросил он. — Там все кричат, матерятся. Тот вон джип — он мне чуть стекло не разбил. А ты стоишь, как на уроке. Ты учитель, что ли?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br/>
        <w:t>— Учитель, — сказал Артём. — Литературы.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Ну да, — усмехнулся Бензинов. — По тебе видно. У меня жена учительница. Только у неё уже глаза дёргаются. А у тебя нет.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помолчал секунду. Телефон зазвонил снова, но Бензинов не побежал. Он достал свой мобильный, набрал что-то, сунул обратно.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Ладно. Слушай. У меня знакомый на складе стройматериалов. Там ёмкости из-под краски выбрасывают — большие, зелёные, из плотного пластика. Тебе такие надо?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не поверил своим ушам.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Надо, — сказал он. — Очень надо.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Ну и забирай. Скажешь, что от </w:t>
      </w:r>
      <w:proofErr w:type="spellStart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Бензинова</w:t>
      </w:r>
      <w:proofErr w:type="spellEnd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. Я звякнул ему. — Оператор махнул рукой и побежал к телефону, который не переставал звонить. — Давай, давай, учитель. Пока не передумал.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записал адрес на обрывке чека, сел в машину и уехал. Радио шипело: «...поставки бензина в регион... цены на бензин...»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выключил зажигание. Радио замолчало.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Склад оказался на окраине. Ёмкости стояли в углу — семь штук, зелёные, прочные, с крышками. Чистые, будто их только мыли. Артём погрузил их в багажник, привязал 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верёвками и поехал обратно.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Во дворе он поставил их у подъезда. Достал маркер, который купил ещё в прошлый раз, и подписал: «ПЛАСТИК», «СТЕКЛО», «БУМАГА», «МЕТАЛЛ». Остальные оставил запасными.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Вечером пришла женщина в спецовке. Постояла, посмотрела на баки, обошла их, заглянула внутрь.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где ты раздобыл? — спросила она.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BD16C2" w:rsidRPr="00BD16C2">
        <w:rPr>
          <w:rFonts w:ascii="Noto Sans Armenian" w:eastAsia="Times New Roman" w:hAnsi="Noto Sans Armenian" w:cs="Times New Roman"/>
          <w:noProof/>
          <w:color w:val="000000"/>
          <w:spacing w:val="-2"/>
          <w:sz w:val="20"/>
          <w:szCs w:val="20"/>
          <w:lang w:eastAsia="ru-RU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-244937</wp:posOffset>
            </wp:positionH>
            <wp:positionV relativeFrom="paragraph">
              <wp:posOffset>981883</wp:posOffset>
            </wp:positionV>
            <wp:extent cx="2695575" cy="2714625"/>
            <wp:effectExtent l="0" t="0" r="9525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На заправке, — сказал Артём.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На заправке? — она подняла бровь. — Там тебе что, бензин в баках продают?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Почти, — улыбнулся Артём. — Там Бензинов.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Кто?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Человек, — сказал Артём. — Обычный человек. С </w:t>
      </w:r>
      <w:proofErr w:type="spellStart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бейджиком</w:t>
      </w:r>
      <w:proofErr w:type="spellEnd"/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. И с телефоном, который не замолкает.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Они постояли, глядя на баки. Зелёные, свежие, как новые деревья посреди серого двора. Артём подумал: ёмкостей семь. Как дней в неделе. И вчера, и сегодня, и завтра — всё встаёт на свои места, если просто делать.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 где-то на заправке метался Бензинов, орал телефон, ругались водители, а заправщик в синей спецовке всё так же стоял в сторонке и смотрел в телефон.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Но Артём уже был здесь.</w:t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B217D2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br/>
        <w:t>И завтра он выйдет снова.</w:t>
      </w:r>
      <w:r w:rsidR="00BD16C2" w:rsidRPr="00BD16C2">
        <w:rPr>
          <w:noProof/>
          <w:lang w:eastAsia="ru-RU"/>
        </w:rPr>
        <w:t xml:space="preserve"> </w:t>
      </w:r>
    </w:p>
    <w:p w:rsidR="005D0985" w:rsidRDefault="009A048A" w:rsidP="0085177C">
      <w:pPr>
        <w:spacing w:after="100" w:line="270" w:lineRule="atLeast"/>
        <w:rPr>
          <w:noProof/>
          <w:lang w:eastAsia="ru-RU"/>
        </w:rPr>
      </w:pPr>
      <w:r w:rsidRPr="005D0985">
        <w:rPr>
          <w:noProof/>
          <w:lang w:eastAsia="ru-RU"/>
        </w:rPr>
        <w:drawing>
          <wp:anchor distT="0" distB="0" distL="114300" distR="114300" simplePos="0" relativeHeight="251685376" behindDoc="1" locked="0" layoutInCell="1" allowOverlap="1">
            <wp:simplePos x="0" y="0"/>
            <wp:positionH relativeFrom="column">
              <wp:posOffset>332047</wp:posOffset>
            </wp:positionH>
            <wp:positionV relativeFrom="paragraph">
              <wp:posOffset>17433</wp:posOffset>
            </wp:positionV>
            <wp:extent cx="3517265" cy="1490345"/>
            <wp:effectExtent l="0" t="0" r="698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0985" w:rsidRDefault="005D0985" w:rsidP="0085177C">
      <w:pPr>
        <w:spacing w:after="100" w:line="270" w:lineRule="atLeast"/>
        <w:rPr>
          <w:noProof/>
          <w:lang w:eastAsia="ru-RU"/>
        </w:rPr>
      </w:pPr>
    </w:p>
    <w:p w:rsidR="005D0985" w:rsidRPr="00B217D2" w:rsidRDefault="005D0985" w:rsidP="0085177C">
      <w:pPr>
        <w:spacing w:after="100" w:line="270" w:lineRule="atLeast"/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</w:pPr>
    </w:p>
    <w:p w:rsidR="0085177C" w:rsidRDefault="0085177C" w:rsidP="0085177C"/>
    <w:p w:rsidR="008F1078" w:rsidRPr="00544BF7" w:rsidRDefault="008F1078" w:rsidP="00CD533F">
      <w:pPr>
        <w:pStyle w:val="af8"/>
      </w:pPr>
    </w:p>
    <w:p w:rsidR="00CD533F" w:rsidRDefault="00CD533F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CD533F" w:rsidRDefault="00CD533F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CD533F" w:rsidRDefault="00CD533F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CD533F" w:rsidRDefault="00CD533F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CD533F" w:rsidRPr="00653EE7" w:rsidRDefault="00CD533F" w:rsidP="00653EE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9155D1" w:rsidRPr="009155D1" w:rsidRDefault="00110435" w:rsidP="009155D1">
      <w:pPr>
        <w:spacing w:after="0" w:line="270" w:lineRule="atLeast"/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</w:pPr>
      <w:r w:rsidRPr="005D0985">
        <w:rPr>
          <w:noProof/>
          <w:lang w:eastAsia="ru-RU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551064</wp:posOffset>
            </wp:positionH>
            <wp:positionV relativeFrom="paragraph">
              <wp:posOffset>4042929</wp:posOffset>
            </wp:positionV>
            <wp:extent cx="1379115" cy="1335232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115" cy="133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Глава </w:t>
      </w:r>
      <w:proofErr w:type="spellStart"/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десятая,в</w:t>
      </w:r>
      <w:proofErr w:type="spellEnd"/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которой Артём познакомился с административным кодексом и чуть не лишился баков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Прошёл месяц с тех пор, как Артём поставил зелёные баки у подъезда.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выходил каждое утро и смотрел на них. Четыре штуки. С надписями маркером: «ПЛАСТИК», «СТЕКЛО», «БУМАГА», «МЕТАЛЛ». Чистые, свежие, обещающие.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Но никто не нёс в них мусор.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Люди проходили мимо. Кто-то косился, кто-то останавливался, читал надписи, потом шёл дальше. Кто-то бросал обычный пакет с картофельными очистками прямо рядом с баками — мимо. Артём убирал. На следующий день — снова.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Женщина в спецовке вышла во двор, посмотрела на это и 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покачала головой.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Они не поверят, пока не увидят, что это работает, — сказала она. — Ты им расскажи. Объясни. На пальцах покажи.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взял лист бумаги, нарисовал схему: синий — пластик, зелёный — стекло, жёлтый — бумага, красный — металл. Рядом написал крупно: «ПОМОГИ ДВОРУ СТАТЬ ЧИЩЕ». Приклеил скотчем к стене подъезда.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Пожилая женщина с пакетом стеклянных банок остановилась, прочитала, повертела головой. Артём подошёл.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Здравствуйте, — сказал он. — Это для стекла. Вон тот зелёный бак. Можно туда.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там не разобьётся? — спросила она.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Нет, — сказал Артём. — Они плотные, прочные.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Женщина подошла, приоткрыла крышку, заглянула внутрь. Потом аккуратно, по одной, положила банки. Три штуки. Звякнули, но не разбились.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Вот так, — улыбнулся Артём. — Спасибо Вам.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 тебе спасибо, — сказала женщина и ушла.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постоял, глядя на зелёный бак. Первая победа. Маленькая, но победа.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Через час подошёл мужчина с пластиковыми бутылками. 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Он поставил их рядом с баками — не внутрь, а просто на асфальт. Стоял и смотрел, не зная, куда.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 синий, — сказал Артём. — Пластик в синий.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где синий? — спросил мужчина.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Вон тот.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Мужчина вздохнул, переставил бутылки в синий бак и ушёл. Сказал только: «Ну ладно».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подумал: «Хоть не выбросил».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Он уже хотел зайти домой, как вдоль двора, хрустя гравием, припарковалась белая машина. Из неё вышли двое: мужчина в строгом костюме с планшетом и женщина в форменной куртке с </w:t>
      </w:r>
      <w:proofErr w:type="spellStart"/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бейджиком</w:t>
      </w:r>
      <w:proofErr w:type="spellEnd"/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. Они остановились напротив баков, покрутили головами, переглянулись.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ваши ёмкости? — спросила женщина, глядя на Артёма поверх очков.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Мои, — сказал Артём. — А в чём дело?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Мы из администрации Юбилейного, отдел благоустройства, — сказал мужчина, не поднимая глаз от планшета. — Проверка несанкционированных объектов на дворовой территории.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Женщина подошла к баку, постучала по крышке, заглянула внутрь.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Пластиковые ёмкости, — констатировала она. — Без 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маркировки производителя. Без согласования с управляющей компанией. Без паспорта объекта.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моргнул.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просто баки, — сказал он. — Для сортировки мусора.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Не просто баки, — сказал мужчина, наконец поднимая голову. — Это объект размещения отходов. Согласно пункту 3.17 Правил благоустройства, любые ёмкости для сбора отходов должны быть согласованы с управляющей компанией.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Сертификат? — переспросил Артём. — На бак из-под краски?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Именно, — кивнул мужчина. — Без согласования — это несанкционированная свалка. Штраф по статье 8.2 КоАП РФ. От двух до трёх тысяч для граждан.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Женщина открыла планшет и принялась что-то записывать. Артём смотрел на неё, на мужчину, на свои баки.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Извините, — сказал Артём. — То есть я хочу правильно понять: вы хотите оштрафовать меня за то, что я поставил четыре бака, чтобы люди не выбрасывали пластик и стекло в общую кучу?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Вы нарушили порядок размещения, — сказала женщина. — Формально — да.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если я их уберу?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— Тогда мы не составим протокол.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посмотрел на баки. На три стеклянные банки внутри. На пять пластиковых бутылок. На свой листок на стене — «ПОМОГИ ДВОРУ СТАТЬ ЧИЩЕ».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Не уберу, — сказал он.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Женщина подняла бровь. Мужчина оторвался от планшета.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Вы понимаете, что это административное правонарушение? — спросил мужчина.</w:t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9155D1"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Понимаю, — сказал Артём. — А вы понимаете, что у нас во дворе лежит диван уже месяц? И ста</w:t>
      </w:r>
    </w:p>
    <w:p w:rsidR="009155D1" w:rsidRDefault="009155D1" w:rsidP="009155D1">
      <w:pPr>
        <w:spacing w:after="10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  <w:proofErr w:type="spellStart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рый</w:t>
      </w:r>
      <w:proofErr w:type="spellEnd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телевизор, который никто не вывозит?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другой вопрос, — сказала женщина.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один вопрос, — сказал Артём. — Люди бросают мусор где попало, потому что у них нет места для правильного мусора. Я привёз им место. А вы приехали штрафовать.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Мужчина усмехнулся и щёлкнул по планшету.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Слушайте, — сказал он, — у нас есть гражданский кодекс. Статья 209, если не знаете. Цитирую: «Собственнику принадлежат права владения, пользования и распоряжения своим имуществом». Но эти права не должны нарушать права других лиц. Ваши баки занимают место общего пользования. Это нарушение.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Я знаю статью 209, — сказал Артём. — Я готовился к 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родительскому собранию. Там родители юристы, пришлось изучить.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Мужчина растерянно моргнул.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Вы учитель? — спросил он.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Учитель, — сказал Артём. — Литературы.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 вы знаете Гражданский кодекс?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знаю, что есть статья 222, — сказал Артём. — Про самовольную постройку. «Жилой дом, другое строение, сооружение или иное недвижимое имущество, созданное на земельном участке...» Но мои баки — не недвижимость. Я их перенёс сюда, я их и унесу. Если захочу.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Мужчина посмотрел на женщину. Женщина посмотрела на мужчину.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Хорошо, — сказала женщина. — Тогда есть статья 304. </w:t>
      </w:r>
      <w:proofErr w:type="spellStart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Негаторный</w:t>
      </w:r>
      <w:proofErr w:type="spellEnd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иск. Мы можем подать в суд, и суд обяжет вас убрать баки.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</w:t>
      </w:r>
      <w:proofErr w:type="spellStart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Негаторный</w:t>
      </w:r>
      <w:proofErr w:type="spellEnd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иск, — повторил Артём. — Это когда собственник требует устранить препятствия, которые не связаны с лишением владения. Правильно?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Правильно, — кивнула женщина. — Вы и это знаете?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учитель, — сказал Артём. — Мы должны знать всё. Но я хочу спросить: а что говорит статья 42 Конституции? Про право на благоприятную окружающую среду? Вы её учли?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Женщина моргнула.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Конституция? — переспросила она. — Вы сейчас серьёзно?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Абсолютно, — сказал Артём. — У меня в школе есть ученик. Принёс шпаргалку. Я поставил двойку. А через месяц он выучил Пушкина наизусть. Понимаете, к чему я?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Нет, — сказал мужчина.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К тому, — сказал Артём, — что если вы меня сейчас оштрафуете, я заплачу. Но завтра я принесу новые баки. И новые. И буду писать жалобы в прокуратуру и в департамент экологии. Я буду ссылаться на статью 42. И </w:t>
      </w:r>
      <w:proofErr w:type="gramStart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знаете</w:t>
      </w:r>
      <w:proofErr w:type="gramEnd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что? Я выиграю. Потому что сортировка мусора — это не нарушение. Это забота.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Мужчина усмехнулся, но уже без прежней уверенности.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 какой у вас план? — спросил он.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План простой, — сказал Артём. — Вы даёте мне три дня. Я подаю заявление на согласование установки баков. С фотографиями, с описанием целей. И вы подписываете. Всё законно. Без штрафов, без исков. А диван и телевизор, кстати, вы обещаете вывезти?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Женщина закрыла планшет. Посмотрела на Артёма. Потом на мужчину.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Завтра привезут заявление? — спросила она.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Завтра, — сказал Артём.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br/>
        <w:t>— Тогда диван и телевизор мы вывезем, — сказала она. — Я передам в обслуживающую организацию.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Она развернулась, села в машину. Мужчина задержался, посмотрел на Артёма.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Вы, — сказал он, — или сумасшедший, или хороший учитель. Я пока не понял.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 то, и другое, — сказал Артём. — Но главное — я не нарушаю закон. Просто использую его.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Мужчина усмехнулся. Закрыл дверцу. Машина тронулась и выехала со двора.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выдохнул. Встал, подошёл к бакам, посмотрел на них. Зелёные, свежие, чистые.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Из подъезда вышла женщина в спецовке — она стояла там всё это время и слушала.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Ну ты даёшь, — сказала она. — Я думала, они тебя увезут.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Увезут, — сказал Артём. — Но не сегодня. Сегодня я выиграл по очкам.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По каким очкам?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По юридическим, — улыбнулся Артём. — Статья 209, статья 222, </w:t>
      </w:r>
      <w:proofErr w:type="spellStart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негаторный</w:t>
      </w:r>
      <w:proofErr w:type="spellEnd"/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иск по 304-й. Я даже сам удивился.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Она улыбнулась. Посмотрела на небо — там, где-то 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высоко, сквозь свет фонарей, уже проступали первые звёзды.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Завтра пойдём подавать заявление? — спросила она.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Завтра, — сказал Артём.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Они постояли молча, глядя на четыре бака. В зелёном лежали три банки. В синем — пять бутылок. В жёлтом и красном — пусто. Но это было только начало.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="00110435" w:rsidRPr="00C5419D">
        <w:rPr>
          <w:rFonts w:eastAsia="Times New Roman" w:cs="Times New Roman"/>
          <w:noProof/>
          <w:color w:val="000000"/>
          <w:spacing w:val="-2"/>
          <w:sz w:val="20"/>
          <w:szCs w:val="20"/>
          <w:lang w:eastAsia="ru-RU"/>
        </w:rPr>
        <w:drawing>
          <wp:anchor distT="0" distB="0" distL="114300" distR="114300" simplePos="0" relativeHeight="251686400" behindDoc="1" locked="0" layoutInCell="1" allowOverlap="1">
            <wp:simplePos x="0" y="0"/>
            <wp:positionH relativeFrom="column">
              <wp:posOffset>1092213</wp:posOffset>
            </wp:positionH>
            <wp:positionV relativeFrom="paragraph">
              <wp:posOffset>1780021</wp:posOffset>
            </wp:positionV>
            <wp:extent cx="1532890" cy="3194348"/>
            <wp:effectExtent l="762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32890" cy="3194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Где-то в кабинете администрации уже лежал пустой бланк протокола. Но Артём был уверен: подписывать его</w:t>
      </w:r>
      <w:r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  <w:t xml:space="preserve"> уже</w:t>
      </w:r>
      <w:r w:rsidRPr="009155D1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 xml:space="preserve"> не придётся.</w:t>
      </w:r>
    </w:p>
    <w:p w:rsidR="00C5419D" w:rsidRPr="00C5419D" w:rsidRDefault="00C5419D" w:rsidP="009155D1">
      <w:pPr>
        <w:spacing w:after="10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1661AA" w:rsidRPr="009155D1" w:rsidRDefault="001661AA" w:rsidP="009155D1">
      <w:pPr>
        <w:spacing w:after="10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110435" w:rsidRDefault="00110435" w:rsidP="009155D1">
      <w:pPr>
        <w:spacing w:after="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110435" w:rsidRDefault="00110435" w:rsidP="009155D1">
      <w:pPr>
        <w:spacing w:after="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110435" w:rsidRDefault="00110435" w:rsidP="009155D1">
      <w:pPr>
        <w:spacing w:after="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110435" w:rsidRDefault="00110435" w:rsidP="009155D1">
      <w:pPr>
        <w:spacing w:after="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110435" w:rsidRDefault="00110435" w:rsidP="009155D1">
      <w:pPr>
        <w:spacing w:after="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110435" w:rsidRDefault="00110435" w:rsidP="009155D1">
      <w:pPr>
        <w:spacing w:after="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9155D1" w:rsidRPr="009155D1" w:rsidRDefault="009155D1" w:rsidP="009155D1">
      <w:pPr>
        <w:spacing w:after="0" w:line="270" w:lineRule="atLeast"/>
        <w:rPr>
          <w:rFonts w:eastAsia="Times New Roman" w:cs="Times New Roman"/>
          <w:color w:val="000000"/>
          <w:spacing w:val="-2"/>
          <w:sz w:val="20"/>
          <w:szCs w:val="20"/>
          <w:lang w:eastAsia="ru-RU"/>
        </w:rPr>
      </w:pPr>
    </w:p>
    <w:p w:rsidR="005A4561" w:rsidRPr="005A4561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1E8">
        <w:rPr>
          <w:rFonts w:eastAsia="Times New Roman" w:cs="Times New Roman"/>
          <w:noProof/>
          <w:color w:val="000000"/>
          <w:spacing w:val="-2"/>
          <w:sz w:val="20"/>
          <w:szCs w:val="20"/>
          <w:lang w:eastAsia="ru-RU"/>
        </w:rPr>
        <w:drawing>
          <wp:anchor distT="0" distB="0" distL="114300" distR="114300" simplePos="0" relativeHeight="251687424" behindDoc="1" locked="0" layoutInCell="1" allowOverlap="1">
            <wp:simplePos x="0" y="0"/>
            <wp:positionH relativeFrom="column">
              <wp:posOffset>3173441</wp:posOffset>
            </wp:positionH>
            <wp:positionV relativeFrom="paragraph">
              <wp:posOffset>1036897</wp:posOffset>
            </wp:positionV>
            <wp:extent cx="1173480" cy="1386205"/>
            <wp:effectExtent l="0" t="0" r="7620" b="444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561" w:rsidRPr="005A456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Глава одиннадцатая, в которой Артём стал звездой интернета и чуть не ушёл в политику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Прошла неделя после визита администрации.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Артём подал заявление на согласование баков, получил разрешение, и теперь четыре зелёных ёмкости стояли во дворе официально. С табличками, с номерами, с подписью начальника отдела 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благоустройства. Всё по закону.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случилось нечто, чего он не планировал.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Кто-то из соседей — Артём так и не понял, кто именно — снял на телефон его разговор с чиновниками. Тот самый, где Артём цитировал статью 209, статью 222, </w:t>
      </w:r>
      <w:proofErr w:type="spellStart"/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негаторный</w:t>
      </w:r>
      <w:proofErr w:type="spellEnd"/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 и Конституцию. Ролик выложили в местный паблик «Юбилейный </w:t>
      </w:r>
      <w:proofErr w:type="spellStart"/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t>Online</w:t>
      </w:r>
      <w:proofErr w:type="spellEnd"/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t>» с подписью: «Учитель литературы против системы. Жги, Артём!»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увидел это утром, когда пил чай. Просмотрел ролик. Сначала ужаснулся — зачем его снимали? Потом засмеялся — он выглядел как герой советской комедии, который случайно победил бюрократию. Потом ужаснулся снова — у видео было пять тысяч просмотров.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Пять тысяч, — сказал он вслух сам себе. — Я учитель литературы. Мои ученики не смотрят даже домашнее задание за пять тысяч просмотров.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 час ему позвонил корреспондент местной газеты «Вестник Юбилейного». Мужчина лет сорока, с голосом человека, который привык брать интервью у депутатов и дворников.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 Сергеевич, — сказал корреспондент. — Мы хотим написать статью. Вы не против?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 чём? — спросил Артём.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О сортировке. О баках. О том, как обычный 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учитель борется за экологию. Это хорошая история.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подумал. Потом сказал: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Хорошая, если не делать из меня героя. Я просто учитель. Ну и баки поставил.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Именно это и сделает статью хорошей, — сказал корреспондент.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следующий день вышла статья. Заголовок: «Зелёный учитель: как Артём Захаров поставил баки и чуть не пошёл под суд». Статья была смешная, тёплая, с цитатами Артёма и его фотографией у зелёных баков. Артём прочитал и даже сам засмеялся.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Боже, — сказал он, глядя на свою фотографию. — Я выгляжу как человек, который только что победил в войне с мусором. А я просто стоял у баков.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через три дня его пригласили на собрание жителей района. В местный дом культуры. В зале было человек сто. Артём сидел в первом ряду, чувствуя себя неуютно — он привык стоять у доски, а не на сцене.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Вы выходите через пять минут, — сказал ему организатор, молодой человек с галстуком и горящими глазами. — Скажете пару слов.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 чём? — спросил Артём.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 сортировке. О баках. О том, как вы это сделали.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Артём вышел на сцену. Свет бил в глаза. Он видел только первые ряды: пожилые женщины, мужчины в куртках, молодёжь с телефонами. И все смотрели на него.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начал говорить.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Здравствуйте. Я Артём Захаров. Учитель литературы. Я поставил во дворе четыре бака для раздельного сбора мусора.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молчал.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Сначала меня хотели оштрафовать, — продолжал он. — Приехали из администрации, сказали, что баки незаконные. Я сказал, что они не недвижимость. Потом они сказали, что я нарушаю права жильцов. Я сказал, что есть статья 42 Конституции — право на благоприятную среду. Они уехали.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засмеялся. Кто-то захлопал.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теперь я стою здесь и думаю, — сказал Артём. — Я поставил баки. Люди начали нести мусор. А куда его девать дальше? Кто его вывозит? Куда везёт? Я не знаю.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затих.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Я просто учитель, — сказал Артём. — Я могу научить детей отличать пластик от стекла. Но как организовать вывоз вторсырья — я понятия не имею. В моём учебнике этого нет.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В зале повисла тишина. А потом с третьего ряда поднялся пожилой мужчина в клетчатой рубашке. Он опёрся на палку, посмотрел на Артёма и сказал: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 Сергеевич, а Вы не боитесь, что станете как некоторые? Тоже встанут на сцену, скажут: «Дайте нам, дайте нам». А как до дела — никуда. Только руками машут. Мы таких уже видели. Одни обещают, другие делают. Вы кто?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замер. Артём почувствовал, как все смотрят на него. Он улыбнулся.</w:t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A4561"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Знаете, — сказал он, — я не знаю, о ком Вы говорите. Но если они тоже ставят баки и забывают про вывоз — я готов с</w:t>
      </w:r>
    </w:p>
    <w:p w:rsidR="005A4561" w:rsidRDefault="005A4561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ними встретиться. Правда, я слышал, у них сейчас другие проблемы. Но я могу предложить: пусть приезжают в наш двор, я им покажу, как сортировать. И заодно прочитаю лекцию о том, чем отличается пластик от стекла. Бесплатно.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засмеялся.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если не приедут? — спросил кто-то из зала.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Тогда я почитаю им басни Крылова, — сказал Артём. — Там есть одна про моську, которая лает на слона. Очень поучительная. Моська маленькая, шуму много, а толку ноль. Может, они поймут.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Зал захохотал. Кто-то захлопал. Пожилой мужчина в 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клетчатой рубашке сел и одобрительно кивнул.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Но я хочу спросить Вас, — продолжил Артём. — Сколько людей здесь сортирует мусор дома?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зале поднялось три руки. Всего три.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Вот видите, — сказал Артём. — Я не додумал логистику. Но и Вы не додумали начать. Мы все на одной ступени. Даже те, кто только обещает и машет руками. Мы все — люди.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тут из зала поднялась женщина в спецовке. Артём узнал её — та самая, его союзница.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Артём, — сказала она. — Я работаю в компании, которая забирает вторсырьё. Мы вывозим пластик и стекло из районов. Бесплатно. Если у Вас есть что собирать — мы приедем.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зашумел. Кто-то переспросил: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Бесплатно?!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Да, — сказала женщина. — У нас договорённость с районом. Но про это никто не знает. Потому что никто не спрашивал.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смотрел на неё. Она стояла в зале, простая женщина в рабочей куртке, и решала проблему, которую он не мог решить неделю.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Вы знали, что я не знаю про вывоз? — спросил он.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— Знала, — сказала она. — Но ты должен был сам дойти. Иначе бы не понял.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Пожилой мужчина в клетчатой рубашке снова поднялся.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Ну что, — сказал он. — Значит, будем сортировать? А то я уже устал смотреть на тех, кто только руками машет. Вы хоть делаете. И то хлеб.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засмеялся, зааплодировал. Артём стоял на сцене, под светом, и чувствовал, что сегодня он сделал главное — он не испугался дурацкого вопроса и перевёл всё в шутку. Учитель литературы, который чуть не стал политиком, но остался просто учителем с четырьмя баками и знанием басен Крылова.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Вечером он сидел у себя в квартире, листал комментарии к статье. Кто-то писал: «Молодец, учитель!» Кто-то: «Вы бы ещё политикой занялись». Кто-то: «У нас в соседнем дворе тоже такие баки надо».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прочитал последний комментарий и улыбнулся. Потом написал ответ: «Приходите во двор. Я расскажу, как согласовать».</w:t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A45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закрыл ноутбук, лёг на диван и посмотрел в потолок. Где-то далеко, на соседней улице, лаяла собака. А в его дворе стояли четыре зелёных бака. И завтра они будут нужны.</w:t>
      </w:r>
    </w:p>
    <w:p w:rsidR="005A4561" w:rsidRDefault="005A4561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Default="00B453D2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8448" behindDoc="1" locked="0" layoutInCell="1" allowOverlap="1">
            <wp:simplePos x="0" y="0"/>
            <wp:positionH relativeFrom="column">
              <wp:posOffset>488200</wp:posOffset>
            </wp:positionH>
            <wp:positionV relativeFrom="paragraph">
              <wp:posOffset>197485</wp:posOffset>
            </wp:positionV>
            <wp:extent cx="2022896" cy="1454728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896" cy="145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E0995" w:rsidRPr="003E0995" w:rsidRDefault="003E0995" w:rsidP="00153877">
      <w:pPr>
        <w:spacing w:after="0" w:line="270" w:lineRule="atLeast"/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</w:pP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t>Глава двенадцатая, в которой Артём провёл мастер-класс и понял, что учить людей — это неблагодарное дело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решил, что раз он звезда, надо провести во дворе показательный урок по сортировке. Чтобы все видели, как правильно. Чтобы никто не путал. Он повесил объявление на подъезде: «Мастер-класс по раздельному сбору. Вход — с мусором».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 назначенный час во дворе собралось человек двадцать. С пакетами, вёдрами, коробками, тележками. Принесли всё, что было дома. Одна женщина принесла старый люк. Сказала: «Он металлический. Я правильно поняла?» Артём кивнул, потому что спорить было бессмысленно. Русский человек всегда знает лучше, даже если не знает ничего.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встал у баков, как учитель у доски. Поправил очки. Начал.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Коллеги, — сказал он, — мы сегодня научимся отличать 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полезные отходы от бесполезных. Это проще, чем кажется. Наш народ, говорят, самый умный. По крайней мере, сам так считает.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Собравшиеся заулыбались. Кто-то крикнул: «А вы сомневаетесь?»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не сомневаюсь, — сказал Артём. — Я просто живу с вами в одной стране. И каждый день вижу, как один человек выбрасывает пластик в контейнер для бумаги, а другой — бумагу в контейнер для стекла. А третий — вообще в кусты.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Ну, а куда деваться? — сказала бабушка. — В кусты привычнее.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Все засмеялись. Артём понял, что будет тяжело.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Первая женщина подошла к синему баку. Высыпала туда картофельные очистки.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пластик? — спросила она.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Нет, — сказал Артём.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почему тогда бак синий? Синий — это же органика?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Синий — это пластик, — сказал Артём. — Органика — это вообще никакой не цвет.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почему у вас нет бака для органики?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Потому что, — сказал Артём, — я не думал, что кто-то будет приносить картошку. Я думал, люди будут приносить 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бутылки. Как в Европе.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мы не в Европе, — сказала женщина. — Мы в России. У нас свои порядки.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я уже понял, — сказал Артём. — У нас, если написано «не курить», все курят. Если написано «не бросать мусор», все бросают. А если написано «сортировать», то...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То мы сортируем! — сказала женщина и высыпала в синий бак вторую партию очистков.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Все засмеялись. Артём вздохнул.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Вторая женщина подошла к красному баку. Бросила туда стеклянную банку.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металл? — спросила она.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Нет, — сказал Артём.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я думала, красный — это для стекла.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Красный — это металл.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для стекла какой?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Зелёный.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почему зелёный? Стекло же не зелёное.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Потому что так решили, — сказал Артём. — В Европе тоже так решили. У них зелёный — это стекло.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br/>
        <w:t>— А у нас?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У нас, — сказал Артём, — у нас зелёный — это то, что стоит в лесу. Или то, что горит в камине.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Женщина задумалась. Потом бросила банку в зелёный бак. Правильно. Артём чуть не заплакал от счастья.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Третий человек принёс старый телевизор. Тяжёлый, с выпуклым экраном.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Куда? — спросил он.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Никуда, — сказал Артём. — Телевизор не перерабатывается.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почему вы тогда баки поставили?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поставил баки для бутылок. А не для телевизоров.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вы могли бы поставить бак для телевизоров?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Если я поставлю бак для телевизоров, — сказал Артём, — завтра кто-нибудь принесёт холодильник. А послезавтра — машину. И у меня во дворе будет автосалон. А потом меня арестуют за незаконную предпринимательскую деятельность.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это плохо? — спросил человек.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хорошо, — сказал Артём. — Если вы будете на нём зарабатывать. Я — нет.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— А я бы зарабатывал, — сказал человек. — У меня сосед машину продаёт. Я бы у него купил, а вам бы привёз. Вы бы переработали.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Телевизоры не перерабатываются, — повторил Артём.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машины?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Машины — да.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Тогда я привезу машину! — сказал человек и убежал.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закрыл глаза. Он представил, как завтра у него во дворе стоит машина. А послезавтра — две. А потом к нему приедут из налоговой. И он будет объяснять, что это не бизнес, а экология. И ему никто не поверит.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Четвёртый пришёл с коробкой. Аккуратной. С подписью. Белой ленточкой перевязанной.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Здесь у меня бумага, — сказал он гордо.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Молодец, — сказал Артём.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её рассортировал по цветам. Белая — отдельно, цветная — отдельно.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Отлично.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 по плотности.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Замечательно.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 xml:space="preserve">— И по размеру. Маленькие листочки — в одну стопку, 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большие — в другую.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Прекрасно.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 по запаху. Свежие — отдельно, старые — отдельно.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посмотрел на человека. Тот смотрел на него.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Вы это серьёзно? — спросил Артём.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Абсолютно, — сказал человек. — Я же хочу помочь природе.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Тогда скажите, — сказал Артём, — вы когда-нибудь задумывались, почему наш народ вместо того, чтобы просто выбросить бумагу в нужный бак, сначала её нюхает, потом гладит, потом сортирует по размеру, а потом всё равно выбрасывает в обычный контейнер?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Нет, — сказал человек.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я задумывался, — сказал Артём. — И понял. Потому что мы не умеем делать просто. Мы умеем делать сложно. И чтобы просто выбросить мусор, нам надо сначала провести ритуал.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вы не думаете, — сказал человек, — что это от ума?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Думаю, — сказал Артём. — Только от какого?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Все засмеялись.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К Артёму подошла женщина в спецовке.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t>— У тебя тут весело, — сказала она.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Это не весело, — сказал Артём. — Это русский национальный вид спорта.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Какой?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Сделать из простого сложное. А потом гордиться этим.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Ну, — сказала она, — это у нас в крови.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Я знаю, — сказал Артём. — Поэтому мы и не можем нормально сортировать. Мы сначала должны выпить, потом обсудить, потом поспорить, потом выбросить в кусты. А потом сказать: «А мы не хуже Европы».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мы не хуже? — спросила она.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Мы лучше, — сказал Артём. — Потому что у нас есть чувство юмора. И люки.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 кивнул на люк. Все засмеялись.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Пожилой мужчина в клетчатой рубашке подошёл к Артёму.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Артём Сергеевич, — сказал он, — я вас слушаю и думаю. А ведь мы, русские, такие. Нам скажи — сделай, мы сделаем. Но сначала мы должны поворчать. Поспорить. Потом сделать. А потом сказать: «Ну, я же говорил, что так надо».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Именно так, — сказал Артём.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вы не боитесь, что вас не поймут?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br/>
        <w:t>— Боюсь, — сказал Артём. — Но я учитель. Меня и дети не понимают. А взрослые — тем более.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Мужчина засмеялся.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посмотрел на баки. В синем — картошка. В красном — банка. В зелёном — пусто. В жёлтом — пусто. И телевизор. И люк.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Женщина в спецовке подошла снова.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Завтра приедет машина. Всё вывезет.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люди? — спросил Артём. — Они тоже вывезут?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Что — люди?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Они завтра придут. И принесут что-нибудь ещё. Они же русские. Они не могут просто так. Им надо принести. Хотя бы кастрюлю.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Тогда будет кастрюля, — сказала она.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А послезавтра — унитаз?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Может быть.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Артём засмеялся.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Знаешь, — сказал он, — я хотел научить людей сортировать. А они научили меня одному.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Чему?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lastRenderedPageBreak/>
        <w:br/>
        <w:t>— Что русский человек не любит просто. Он любит, чтобы было сложно, весело и с приключениями. И это нормально. Это — наш характер.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И что ты будешь делать?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Буду учить, — сказал Артём. — Пока не выучу. Или пока меня не выучат.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Она улыбнулась. Артём посмотрел на небо. Там, где-то высоко, звёзды. Но их не видно из-за фонарей.</w:t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</w:r>
      <w:r w:rsidRPr="003E0995">
        <w:rPr>
          <w:rFonts w:ascii="Noto Sans Armenian" w:eastAsia="Times New Roman" w:hAnsi="Noto Sans Armenian" w:cs="Times New Roman"/>
          <w:color w:val="000000"/>
          <w:spacing w:val="-2"/>
          <w:sz w:val="20"/>
          <w:szCs w:val="20"/>
          <w:lang w:eastAsia="ru-RU"/>
        </w:rPr>
        <w:br/>
        <w:t>— Завтра, — сказал он, — я выйду снова. Потому что я русский. А русский не сдаётся.</w:t>
      </w:r>
    </w:p>
    <w:p w:rsidR="003E0995" w:rsidRDefault="003E099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E0995" w:rsidRDefault="003E099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0435" w:rsidRPr="00110435" w:rsidRDefault="00B453D2" w:rsidP="00110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3D2">
        <w:rPr>
          <w:b/>
          <w:i/>
          <w:color w:val="000000"/>
          <w:sz w:val="20"/>
          <w:szCs w:val="20"/>
          <w:shd w:val="clear" w:color="auto" w:fill="FFFFFF"/>
        </w:rPr>
        <w:t>Г</w:t>
      </w:r>
      <w:r w:rsidRPr="00B453D2">
        <w:rPr>
          <w:rFonts w:ascii="Noto Sans Armenian" w:hAnsi="Noto Sans Armenian"/>
          <w:b/>
          <w:i/>
          <w:color w:val="000000"/>
          <w:sz w:val="20"/>
          <w:szCs w:val="20"/>
          <w:shd w:val="clear" w:color="auto" w:fill="FFFFFF"/>
        </w:rPr>
        <w:t xml:space="preserve">лава </w:t>
      </w:r>
      <w:proofErr w:type="spellStart"/>
      <w:r w:rsidRPr="00B453D2">
        <w:rPr>
          <w:rFonts w:ascii="Noto Sans Armenian" w:hAnsi="Noto Sans Armenian"/>
          <w:b/>
          <w:i/>
          <w:color w:val="000000"/>
          <w:sz w:val="20"/>
          <w:szCs w:val="20"/>
          <w:shd w:val="clear" w:color="auto" w:fill="FFFFFF"/>
        </w:rPr>
        <w:t>тринадцатая</w:t>
      </w:r>
      <w:r w:rsidR="00110435" w:rsidRPr="00B453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,</w:t>
      </w:r>
      <w:r w:rsidR="00110435" w:rsidRPr="0011043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</w:t>
      </w:r>
      <w:proofErr w:type="spellEnd"/>
      <w:r w:rsidR="00110435" w:rsidRPr="0011043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которой Артём обсуждал мировые проблемы и понял, что мусор — это ещё не самое страшное</w:t>
      </w:r>
      <w:r w:rsidR="00110435" w:rsidRPr="0011043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Прошло несколько дней после мастер-класса. Во дворе стало тихо. Люди больше не приносили люки и телевизоры. Баки стояли пустые, зелёные, чистые. Артём выходил каждое утро, проверял их, улыбался и шёл на работу.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однажды вечером он вышел во двор и увидел, что у баков собралась компания. Пожилой мужчина в 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клетчатой рубашке, две женщины с соседнего подъезда, дед с гармошкой и ещё несколько человек. Они стояли, смотрели на баки и о чём-то спорили.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 Сергеевич, — сказал мужчина, — мы тут обсуждаем. Вы же у нас теперь главный по экологии. Скажите, вот эти баки — они как мировые лидеры. Стоят, смотрят друг на друга, а что делать — не знают.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улыбнулся.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Ну почему же, — сказал он. — Они знают, что делать. Синий — для пластика, зелёный — для стекла. Всё чётко.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в мире? — спросила одна из женщин. — Там тоже чётко?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 мире, — сказал Артём, — как в моём дворе. Кто-то знает, что делать, а кто-то нет. Вот, говорят, один зарубежный политик вышел утром в сад. Обычный сад. Дорожки, деревья, кусты. И заблудился. В собственном саду. Представляете? Вышел из дома, а обратно найти дорогу не может. Час ходил. Потом два. Потом его нашли сидящим на скамейке. Он говорит: «Красиво тут, но как отсюда выбраться?»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А ролик потом по интернету разлетелся, — добавил мужчина в клетчатой рубашке. — Я видел. Он стоит, смотрит по сторонам, руки разводит. И 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никто не понимает — он заблудился или репетирует выступление.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Это же смешно, — сказала женщина. — Человек не может выйти из собственного сада. А мы должны его бояться?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Мы не должны его бояться, — сказал Артём. — Мы должны смеяться. Потому что смех — это защита. Как сортировка. Только от глупости.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другой, — продолжил Артём, — тоже из-за границы, построил стену. А потом сам стоял и смотрел на неё. И не мог понять, зачем он её построил. Стоит, смотрит и говорит: «Я это сделал?» А ему никто не отвечает, потому что никто не знает.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Ну, у нас-то всё проще, — сказал мужчина. — У нас — мусор. Его можно вывезти. А их — не вывезешь.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Их можно только пересортировать, — сказал Артём. — Как пластик от стекла. Только там сложнее. Потому что они сами не знают, кто из них пластик, а кто стекло.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Дед с гармошкой заиграл что-то весёлое. Артём стоял у баков и смотрел на людей. Они улыбались, смеялись, обсуждали мировые проблемы.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— Артём Сергеевич, — сказала женщина, — а вы не боитесь, что вас услышат и накажут?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 что? — спросил Артём. — За то, что я пересказал новости? Так это не я придумал. Это они сами. Я только прочитал и улыбнулся.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все разошлись, Артём остался у баков. Подошёл пожилой мужчина.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 Сергеевич, — сказал он, — я сегодня понял одну вещь.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Какую?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Мусор — это ещё не самое страшное. Самое страшное — это когда люди перестают смеяться.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Согласен, — сказал Артём. — Поэтому мы и будем смеяться. И сортировать.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Мужчина засмеялся, похлопал Артёма по плечу и ушёл. Артём остался один. Смотрел на баки. Синий, зелёный, жёлтый, красный. И на люк, который всё ещё стоял.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подошёл к люку, усмехнулся.</w:t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10435" w:rsidRPr="001104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Ты, — сказал он, — как тот политик в саду. Тяжёлый, непонятный. Но мы с тобой справимся.</w:t>
      </w:r>
    </w:p>
    <w:p w:rsidR="00110435" w:rsidRPr="00110435" w:rsidRDefault="00B453D2" w:rsidP="00110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53D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89472" behindDoc="0" locked="0" layoutInCell="1" allowOverlap="1">
            <wp:simplePos x="0" y="0"/>
            <wp:positionH relativeFrom="column">
              <wp:posOffset>357736</wp:posOffset>
            </wp:positionH>
            <wp:positionV relativeFrom="paragraph">
              <wp:posOffset>339032</wp:posOffset>
            </wp:positionV>
            <wp:extent cx="2028825" cy="1257300"/>
            <wp:effectExtent l="0" t="0" r="9525" b="0"/>
            <wp:wrapThrough wrapText="bothSides">
              <wp:wrapPolygon edited="0">
                <wp:start x="0" y="0"/>
                <wp:lineTo x="0" y="21273"/>
                <wp:lineTo x="21499" y="21273"/>
                <wp:lineTo x="21499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0435" w:rsidRDefault="00110435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4ED" w:rsidRDefault="00EE14ED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4ED" w:rsidRDefault="00EE14ED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4ED" w:rsidRDefault="00EE14ED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4ED" w:rsidRDefault="00EE14ED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4ED" w:rsidRDefault="00EE14ED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4ED" w:rsidRPr="00EE14ED" w:rsidRDefault="00EE14ED" w:rsidP="00EE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14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Глава </w:t>
      </w:r>
      <w:proofErr w:type="spellStart"/>
      <w:r w:rsidRPr="00EE14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четырнадцатая,в</w:t>
      </w:r>
      <w:proofErr w:type="spellEnd"/>
      <w:r w:rsidRPr="00EE14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которой Артём выступил на городском эко-форуме и понял, что экология — это театр</w:t>
      </w:r>
      <w:r w:rsidRPr="00EE14E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 неделю после собрания во дворе Артёму позвонил незнакомый номер.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 Сергеевич? — сказал голос в трубке. — Вас беспокоят из отдела экологии городской администрации. Наслышаны о вашей деятельности. Приглашаем выступить на городском эко-форуме.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чуть не уронил телефон.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Я? Выступать? На форуме?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Да. Вы же теперь у нас местная звезда экологии. Расскажете про свои баки, про сортировку. Будет интересно.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— А кто ещё будет выступать?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Начальник управления благоустройства, глава комитета по экологии, представитель компании по вывозу отходов. Серьёзные люди.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подумал. Потом сказал: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Хорошо. Я приду.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день форума он надел свой лучший пиджак — тот, в котором ходил на родительские собрания. Пришёл в актовый зал администрации. Там было человек пятьдесят. Столы, микрофоны, флажки. На сцене — трибуна с гербом.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сел в зале, стал смотреть.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Первым вышел начальник управления благоустройства. Он был в строгом костюме, с папкой, с указкой. Открыл папку, поправил очки и начал: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Наша стратегия экологического развития на ближайшие пять лет включает в себя комплексные меры по оптимизации процессов обращения с отходами...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говорил двадцать минут. Артём не понял ни одного предложения. В каждом было по пять прилагательных и ни одного глагола.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Вторым вышел глава комитета по экологии. Пожилой человек с усталым лицом. Он начал: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— Согласно плану мероприятий, утверждённых постановлением номер... — он заглянул в бумажку, покашлял, — ...в рамках реализации федеральной программы...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говорил пятнадцать минут. За это время он трижды посмотрел на часы и один раз на дверь.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Потом вышел представитель компании по вывозу отходов. Молодой человек с </w:t>
      </w:r>
      <w:proofErr w:type="spellStart"/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бейджиком</w:t>
      </w:r>
      <w:proofErr w:type="spellEnd"/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котором было написано: «Отдел по связям с общественностью».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У нас большие планы, — сказал он. — Мы собираемся запустить мобильное приложение, которое позволит каждому жителю отслеживать, куда уходит его мусор. Плюс мы хотим установить умные контейнеры с датчиками заполнения. Плюс...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сколько будет стоить подписка? — спросил кто-то из зала.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Молодой человек замялся.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Мы пока не подсчитали.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сидел и слушал. Он чувствовал себя чужим на этом празднике. Здесь говорили о мусоре, но никто не говорил о людях. О том, как донести до них. О том, что они приносят люки и картошку.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Когда объявили его, он вышел на сцену. Свет бил в глаза. Он увидел лица — чиновники, журналисты, общественники. Все смотрели на него.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Здравствуйте, — сказал Артём. — Я Артём Захаров. Учитель литературы. И я поставил во дворе четыре бака.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молчал.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Сначала меня хотели оштрафовать, — продолжал он. — Потом меня позвали на собрание. Потом я стал звездой интернета. А теперь я здесь. И должен сказать вам одну вещь: экология — это не стратегии и не мобильные приложения. Экология — это когда ваш сосед не выбрасывает картошку в синий бак. Экология — это когда человек, который заблудился в собственном саду, находит дорогу. Экология — это когда мы перестаём бояться и начинаем делать.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зашумел. Кто-то захлопал.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Я учитель, — сказал Артём. — Я могу научить детей отличать пластик от стекла. А дальше — их дело. Но если мы не научим взрослых — дети не научатся никогда.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как научить взрослых? — спросили из зала.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Смехом, — сказал Артём. — Только смехом. Если человек смеётся — он открыт. Если он открыт — он готов. Если он готов — он делает.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Начальник управления благоустройства сидел с 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каменным лицом. Артём посмотрел на него.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Простите, — сказал Артём. — Я не хочу никого обидеть. Но вы говорили двадцать минут, а я не понял ни слова. Я говорю пять, и вы все поняли, что я хочу сказать. В чём разница? В том, что я говорю на русском. А вы — на чиновничьем.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Зал засмеялся. Даже начальник управления улыбнулся.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закончил. Ему аплодировали. Когда он спустился со сцены, к нему подошёл невысокий человек в очках.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 Сергеевич, — сказал он, — я вас слушал. Я тоже учитель. Но я ещё и юрист. И я хочу вам предложить: давайте создадим движение. Настоящее. Общественное. Чтобы не стратегии, а дело. Что скажете?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посмотрел на него. Потом на зал. Потом вспомнил свои баки, люк, картошку, соседей, которые смеялись над политиками.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Скажу, — сказал Артём. — Давайте. Только название придумаем.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Какое?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Подумаем, — сказал Артём. — Но не «Чистый город». Это слишком скучно.</w:t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14E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улыбнулся и пожал руку новому знакомому.</w:t>
      </w:r>
    </w:p>
    <w:p w:rsidR="00EE14ED" w:rsidRPr="00EE14ED" w:rsidRDefault="00B73742" w:rsidP="00EE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90496" behindDoc="1" locked="0" layoutInCell="1" allowOverlap="1">
            <wp:simplePos x="0" y="0"/>
            <wp:positionH relativeFrom="column">
              <wp:posOffset>-88323</wp:posOffset>
            </wp:positionH>
            <wp:positionV relativeFrom="paragraph">
              <wp:posOffset>193328</wp:posOffset>
            </wp:positionV>
            <wp:extent cx="2878455" cy="2166620"/>
            <wp:effectExtent l="0" t="0" r="0" b="508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14ED" w:rsidRPr="005A4561" w:rsidRDefault="00EE14ED" w:rsidP="005A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4DA4" w:rsidRDefault="00CA4DA4" w:rsidP="00CA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4DA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Глава пятнадцатая, в которой Артём создал движение и вывез люк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 неделю после эко-форума Артём сидел на кухне и рисовал логотип. На листе бумаги были четыре круга: синий, зелёный, жёлтый, красный. Между ними — большая буква «С». С — значит «Сортировка». Или «След». Или «Свобода». Он ещё не решил.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Зелёный след, — сказал он вслух. — Нет, «Зелёный след» — это слишком пафосно. «Чистый двор» — скучно. «Эко-Юбилейный» — как название фирмы.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зачеркнул очередной вариант и написал: «Захаров и Ко».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Ну, это уже смешно, — сказал он сам себе.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дверь позвонили. Артём открыл. На пороге стоял юрист с форума.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Артём Сергеевич, я пришёл с проектом устава. Вам нужно посмотреть.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Давайте, — сказал Артём.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Юрист вошёл, сел за стол, разложил бумаги. Артём посмотрел на них и почувствовал себя на уроке 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права.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Я кратко, — сказал юрист. — Мы создаём общественное объединение. Без печатей, без взносов. Просто люди, которые хотят что-то делать. Пункт первый — сортировка. Пункт второй — просвещение. Пункт третий — взаимодействие с администрацией.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четвёртый? — спросил Артём.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Четвёртый — вывоз люка.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засмеялся.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А что, — сказал юрист. — Это хороший старт. Люк стоял у вас месяц. Все привыкли. А вы его вывезете. И это будет первый шаг. Знаете, как в анекдоте: «Как съесть слона? По частям». Как вывезти город — тоже по частям. Начнём с люка.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подумал. Взял ручку и написал сверху устава: «Зелёный след».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Это будет название, — сказал он. — Просто и понятно.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Отлично, — сказал юрист. — Тогда завтра собрание во дворе. Завтра вывезем люк.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следующий день во дворе собралось человек пятнадцать. Пришли женщины с соседнего подъезда, пожилой мужчина в клетчатой рубашке, несколько ребят из школы, где работал Артём. Даже 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корреспондент местной газеты пришёл, тот самый, который брал интервью про баки.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Артём встал у баков и сказал: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Друзья! Сегодня исторический день. Сегодня мы вывозим люк.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Люк стоял здесь месяц. Все привыкли. И никто не знал, что с ним делать. Сегодня — мы узнаем. Мы его вывезем. И это будет наш первый шаг.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захлопали.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Подъехала машина. Та самая, из компании по вывозу. Водитель открыл багажник. Два человека подошли к люку, подняли его, понесли к машине.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Как он вообще тут оказался? — спросил кто-то.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Никто не знает, — сказал Артём. — Как политики. Появились — и стоят. Но мы их вывозим. Методом сортировки.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Люк погрузили. Машина уехала. Артём стоял и смотрел на пустое место, где месяц стоял этот железный кружок.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У нас есть маленькая победа, — сказал он. — Мы убрали символ нашего бессилия.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— А там осталась яма? — спросил кто-то.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засмеялись снова.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следующий день вышла заметка в газете. Заголовок: «Зелёный след: как учитель литературы и его команда вывезли люк». Артём прочитал и улыбнулся. Он всё ещё был просто учителем. Просто человеком с четырьмя баками. Но теперь у него было движение. И был люк, который больше не стоял во дворе.</w:t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A4D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Вечером он снова смотрел на пустое место. И думал: «Вот так начинается большое дело. С маленького шага. Как сортировка. Как смех. Как люк».</w:t>
      </w:r>
    </w:p>
    <w:p w:rsidR="00CA4DA4" w:rsidRDefault="00CA4DA4" w:rsidP="00CA4D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Он улыбнулся своим мыслям и достал телефон. Открыл заметки и написал всего одну строчку, ту самую, которую хотел сказать всему миру:</w:t>
      </w:r>
    </w:p>
    <w:p w:rsidR="00CA4DA4" w:rsidRDefault="00CA4DA4" w:rsidP="00CA4DA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CA4DA4">
        <w:rPr>
          <w:rStyle w:val="af9"/>
          <w:rFonts w:ascii="Segoe UI" w:hAnsi="Segoe UI" w:cs="Segoe UI"/>
          <w:color w:val="0F1115"/>
          <w:highlight w:val="green"/>
        </w:rPr>
        <w:t>«Сегодня я помог очистить планету от одной железки. Теперь настало ваше время. Найдите свой люк. И сделайте шаг. И тогда завтра мир станет чуточку чище»</w:t>
      </w:r>
    </w:p>
    <w:p w:rsidR="007D17EA" w:rsidRPr="007D17EA" w:rsidRDefault="00CA4DA4" w:rsidP="007D17EA">
      <w:pPr>
        <w:pStyle w:val="af8"/>
      </w:pPr>
      <w:r>
        <w:rPr>
          <w:rFonts w:ascii="Segoe UI" w:hAnsi="Segoe UI" w:cs="Segoe UI"/>
          <w:color w:val="0F1115"/>
        </w:rPr>
        <w:t xml:space="preserve">Он убрал телефон. Посмотрел на баки. Синий, зелёный, жёлтый, красный. Четыре цвета. </w:t>
      </w:r>
      <w:r w:rsidR="007D17EA" w:rsidRPr="007D17EA">
        <w:t>Четыре шага, а планета одна!</w:t>
      </w:r>
    </w:p>
    <w:p w:rsidR="00CA4DA4" w:rsidRPr="00CA4DA4" w:rsidRDefault="00CA4DA4" w:rsidP="007D17EA">
      <w:pPr>
        <w:pStyle w:val="ds-markdown-paragraph"/>
        <w:shd w:val="clear" w:color="auto" w:fill="FFFFFF"/>
        <w:spacing w:before="240" w:beforeAutospacing="0" w:after="240" w:afterAutospacing="0"/>
      </w:pPr>
    </w:p>
    <w:p w:rsidR="00CA4DA4" w:rsidRDefault="001E71D9" w:rsidP="00CA4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1D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7AD10F4" wp14:editId="1A8738C7">
            <wp:extent cx="3517265" cy="343408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742" w:rsidRPr="00B73742" w:rsidRDefault="00B73742" w:rsidP="00B7374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B73742">
        <w:rPr>
          <w:rStyle w:val="af9"/>
          <w:rFonts w:ascii="Segoe UI" w:hAnsi="Segoe UI" w:cs="Segoe UI"/>
          <w:color w:val="0F1115"/>
          <w:sz w:val="20"/>
          <w:szCs w:val="20"/>
        </w:rPr>
        <w:t xml:space="preserve">Хотите жить </w:t>
      </w:r>
      <w:proofErr w:type="spellStart"/>
      <w:r w:rsidRPr="00B73742">
        <w:rPr>
          <w:rStyle w:val="af9"/>
          <w:rFonts w:ascii="Segoe UI" w:hAnsi="Segoe UI" w:cs="Segoe UI"/>
          <w:color w:val="0F1115"/>
          <w:sz w:val="20"/>
          <w:szCs w:val="20"/>
        </w:rPr>
        <w:t>экологичнее</w:t>
      </w:r>
      <w:proofErr w:type="spellEnd"/>
      <w:r w:rsidRPr="00B73742">
        <w:rPr>
          <w:rStyle w:val="af9"/>
          <w:rFonts w:ascii="Segoe UI" w:hAnsi="Segoe UI" w:cs="Segoe UI"/>
          <w:color w:val="0F1115"/>
          <w:sz w:val="20"/>
          <w:szCs w:val="20"/>
        </w:rPr>
        <w:t>, но не знаете, с чего начать?</w:t>
      </w:r>
    </w:p>
    <w:p w:rsidR="00B73742" w:rsidRPr="00B73742" w:rsidRDefault="00B73742" w:rsidP="00B7374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B73742">
        <w:rPr>
          <w:rFonts w:ascii="Segoe UI" w:hAnsi="Segoe UI" w:cs="Segoe UI"/>
          <w:color w:val="0F1115"/>
          <w:sz w:val="20"/>
          <w:szCs w:val="20"/>
        </w:rPr>
        <w:t xml:space="preserve">В сообществе «Зелёная линия» мы собираем самое полезное: </w:t>
      </w:r>
      <w:proofErr w:type="spellStart"/>
      <w:r w:rsidRPr="00B73742">
        <w:rPr>
          <w:rFonts w:ascii="Segoe UI" w:hAnsi="Segoe UI" w:cs="Segoe UI"/>
          <w:color w:val="0F1115"/>
          <w:sz w:val="20"/>
          <w:szCs w:val="20"/>
        </w:rPr>
        <w:t>лайфхаки</w:t>
      </w:r>
      <w:proofErr w:type="spellEnd"/>
      <w:r w:rsidRPr="00B73742">
        <w:rPr>
          <w:rFonts w:ascii="Segoe UI" w:hAnsi="Segoe UI" w:cs="Segoe UI"/>
          <w:color w:val="0F1115"/>
          <w:sz w:val="20"/>
          <w:szCs w:val="20"/>
        </w:rPr>
        <w:t xml:space="preserve"> по сортировке, советы по </w:t>
      </w:r>
      <w:proofErr w:type="spellStart"/>
      <w:r w:rsidRPr="00B73742">
        <w:rPr>
          <w:rFonts w:ascii="Segoe UI" w:hAnsi="Segoe UI" w:cs="Segoe UI"/>
          <w:color w:val="0F1115"/>
          <w:sz w:val="20"/>
          <w:szCs w:val="20"/>
        </w:rPr>
        <w:t>zero</w:t>
      </w:r>
      <w:proofErr w:type="spellEnd"/>
      <w:r w:rsidRPr="00B73742"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spellStart"/>
      <w:r w:rsidRPr="00B73742">
        <w:rPr>
          <w:rFonts w:ascii="Segoe UI" w:hAnsi="Segoe UI" w:cs="Segoe UI"/>
          <w:color w:val="0F1115"/>
          <w:sz w:val="20"/>
          <w:szCs w:val="20"/>
        </w:rPr>
        <w:t>waste</w:t>
      </w:r>
      <w:proofErr w:type="spellEnd"/>
      <w:r w:rsidRPr="00B73742">
        <w:rPr>
          <w:rFonts w:ascii="Segoe UI" w:hAnsi="Segoe UI" w:cs="Segoe UI"/>
          <w:color w:val="0F1115"/>
          <w:sz w:val="20"/>
          <w:szCs w:val="20"/>
        </w:rPr>
        <w:t>, интересные факты об экологии и простые шаги, которые реально работают. Без скуки, без нравоучений — только то, что можно применить прямо сегодня.</w:t>
      </w:r>
    </w:p>
    <w:p w:rsidR="00B73742" w:rsidRPr="00B73742" w:rsidRDefault="00B73742" w:rsidP="00B7374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B73742">
        <w:rPr>
          <w:rStyle w:val="af9"/>
          <w:rFonts w:ascii="Segoe UI" w:hAnsi="Segoe UI" w:cs="Segoe UI"/>
          <w:color w:val="0F1115"/>
          <w:sz w:val="20"/>
          <w:szCs w:val="20"/>
        </w:rPr>
        <w:t>Здесь Вы узнаете:</w:t>
      </w:r>
      <w:r w:rsidRPr="00B73742">
        <w:rPr>
          <w:rFonts w:ascii="Segoe UI" w:hAnsi="Segoe UI" w:cs="Segoe UI"/>
          <w:color w:val="0F1115"/>
          <w:sz w:val="20"/>
          <w:szCs w:val="20"/>
        </w:rPr>
        <w:br/>
        <w:t>— как сократить количество мусора без лишних трат,</w:t>
      </w:r>
      <w:r w:rsidRPr="00B73742">
        <w:rPr>
          <w:rFonts w:ascii="Segoe UI" w:hAnsi="Segoe UI" w:cs="Segoe UI"/>
          <w:color w:val="0F1115"/>
          <w:sz w:val="20"/>
          <w:szCs w:val="20"/>
        </w:rPr>
        <w:br/>
        <w:t>— что на самом деле можно переработать, а что нет,</w:t>
      </w:r>
      <w:r w:rsidRPr="00B73742">
        <w:rPr>
          <w:rFonts w:ascii="Segoe UI" w:hAnsi="Segoe UI" w:cs="Segoe UI"/>
          <w:color w:val="0F1115"/>
          <w:sz w:val="20"/>
          <w:szCs w:val="20"/>
        </w:rPr>
        <w:br/>
        <w:t xml:space="preserve">— как </w:t>
      </w:r>
      <w:proofErr w:type="spellStart"/>
      <w:r w:rsidRPr="00B73742">
        <w:rPr>
          <w:rFonts w:ascii="Segoe UI" w:hAnsi="Segoe UI" w:cs="Segoe UI"/>
          <w:color w:val="0F1115"/>
          <w:sz w:val="20"/>
          <w:szCs w:val="20"/>
        </w:rPr>
        <w:t>экологичные</w:t>
      </w:r>
      <w:proofErr w:type="spellEnd"/>
      <w:r w:rsidRPr="00B73742">
        <w:rPr>
          <w:rFonts w:ascii="Segoe UI" w:hAnsi="Segoe UI" w:cs="Segoe UI"/>
          <w:color w:val="0F1115"/>
          <w:sz w:val="20"/>
          <w:szCs w:val="20"/>
        </w:rPr>
        <w:t xml:space="preserve"> привычки делают жизнь проще и чище.</w:t>
      </w:r>
    </w:p>
    <w:p w:rsidR="00B73742" w:rsidRPr="00B73742" w:rsidRDefault="00B73742" w:rsidP="00B7374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B73742">
        <w:rPr>
          <w:rFonts w:ascii="Segoe UI" w:hAnsi="Segoe UI" w:cs="Segoe UI"/>
          <w:color w:val="0F1115"/>
          <w:sz w:val="20"/>
          <w:szCs w:val="20"/>
        </w:rPr>
        <w:lastRenderedPageBreak/>
        <w:t>Присоединяйтесь, если готовы делать мир вокруг себя лучше. Постепенно, с улыбкой, но уверенно.</w:t>
      </w:r>
    </w:p>
    <w:p w:rsidR="00B73742" w:rsidRPr="00B73742" w:rsidRDefault="00B73742" w:rsidP="00B73742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  <w:sz w:val="20"/>
          <w:szCs w:val="20"/>
        </w:rPr>
      </w:pPr>
      <w:r w:rsidRPr="00B73742">
        <w:rPr>
          <w:rStyle w:val="af9"/>
          <w:rFonts w:ascii="Segoe UI" w:hAnsi="Segoe UI" w:cs="Segoe UI"/>
          <w:color w:val="0F1115"/>
          <w:sz w:val="20"/>
          <w:szCs w:val="20"/>
        </w:rPr>
        <w:t>Ссылка:</w:t>
      </w:r>
      <w:r w:rsidRPr="00B73742">
        <w:rPr>
          <w:rFonts w:ascii="Segoe UI" w:hAnsi="Segoe UI" w:cs="Segoe UI"/>
          <w:color w:val="0F1115"/>
          <w:sz w:val="20"/>
          <w:szCs w:val="20"/>
        </w:rPr>
        <w:t> </w:t>
      </w:r>
      <w:hyperlink r:id="rId23" w:tgtFrame="_blank" w:history="1">
        <w:r w:rsidRPr="00B73742">
          <w:rPr>
            <w:rStyle w:val="a7"/>
            <w:rFonts w:ascii="Segoe UI" w:hAnsi="Segoe UI" w:cs="Segoe UI"/>
            <w:color w:val="3964FE"/>
            <w:sz w:val="20"/>
            <w:szCs w:val="20"/>
            <w:bdr w:val="single" w:sz="12" w:space="0" w:color="auto" w:frame="1"/>
          </w:rPr>
          <w:t>https://vk.ru/green_linia</w:t>
        </w:r>
      </w:hyperlink>
    </w:p>
    <w:bookmarkEnd w:id="1"/>
    <w:p w:rsidR="00AC612B" w:rsidRPr="00187F54" w:rsidRDefault="001972B1" w:rsidP="00E11F35">
      <w:pPr>
        <w:jc w:val="right"/>
        <w:rPr>
          <w:noProof/>
        </w:rPr>
      </w:pPr>
      <w:r>
        <w:rPr>
          <w:rFonts w:ascii="Segoe UI" w:hAnsi="Segoe UI" w:cs="Segoe UI"/>
          <w:noProof/>
          <w:color w:val="0F1115"/>
          <w:sz w:val="20"/>
          <w:szCs w:val="20"/>
          <w:lang w:eastAsia="ru-RU"/>
        </w:rPr>
        <w:drawing>
          <wp:anchor distT="0" distB="0" distL="114300" distR="114300" simplePos="0" relativeHeight="251691520" behindDoc="1" locked="0" layoutInCell="1" allowOverlap="1">
            <wp:simplePos x="0" y="0"/>
            <wp:positionH relativeFrom="column">
              <wp:posOffset>437054</wp:posOffset>
            </wp:positionH>
            <wp:positionV relativeFrom="paragraph">
              <wp:posOffset>242859</wp:posOffset>
            </wp:positionV>
            <wp:extent cx="2239010" cy="1631315"/>
            <wp:effectExtent l="0" t="0" r="8890" b="698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C612B" w:rsidRPr="00187F54" w:rsidSect="008A0145">
      <w:headerReference w:type="even" r:id="rId25"/>
      <w:footerReference w:type="even" r:id="rId26"/>
      <w:footerReference w:type="default" r:id="rId27"/>
      <w:type w:val="oddPage"/>
      <w:pgSz w:w="8419" w:h="11906" w:orient="landscape" w:code="9"/>
      <w:pgMar w:top="1474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4BC" w:rsidRDefault="00E974BC" w:rsidP="00B8645F">
      <w:pPr>
        <w:spacing w:after="0" w:line="240" w:lineRule="auto"/>
      </w:pPr>
      <w:r>
        <w:separator/>
      </w:r>
    </w:p>
  </w:endnote>
  <w:endnote w:type="continuationSeparator" w:id="0">
    <w:p w:rsidR="00E974BC" w:rsidRDefault="00E974BC" w:rsidP="00B8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Armenian">
    <w:charset w:val="00"/>
    <w:family w:val="swiss"/>
    <w:pitch w:val="variable"/>
    <w:sig w:usb0="80000403" w:usb1="4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041" w:rsidRDefault="00900041" w:rsidP="0022764D">
    <w:pPr>
      <w:pStyle w:val="a5"/>
      <w:jc w:val="right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/>
      </w:rPr>
      <w:id w:val="1212993722"/>
      <w:docPartObj>
        <w:docPartGallery w:val="Page Numbers (Bottom of Page)"/>
        <w:docPartUnique/>
      </w:docPartObj>
    </w:sdtPr>
    <w:sdtEndPr/>
    <w:sdtContent>
      <w:p w:rsidR="000221CB" w:rsidRDefault="000221CB">
        <w:pPr>
          <w:pStyle w:val="a5"/>
          <w:rPr>
            <w:noProof/>
          </w:rPr>
        </w:pPr>
        <w:r>
          <w:rPr>
            <w:noProof/>
            <w:lang w:bidi="ru-RU"/>
          </w:rPr>
          <w:fldChar w:fldCharType="begin"/>
        </w:r>
        <w:r>
          <w:rPr>
            <w:noProof/>
            <w:lang w:bidi="ru-RU"/>
          </w:rPr>
          <w:instrText xml:space="preserve"> PAGE   \* MERGEFORMAT </w:instrText>
        </w:r>
        <w:r>
          <w:rPr>
            <w:noProof/>
            <w:lang w:bidi="ru-RU"/>
          </w:rPr>
          <w:fldChar w:fldCharType="separate"/>
        </w:r>
        <w:r w:rsidR="002607E4">
          <w:rPr>
            <w:noProof/>
            <w:lang w:bidi="ru-RU"/>
          </w:rPr>
          <w:t>6</w:t>
        </w:r>
        <w:r>
          <w:rPr>
            <w:noProof/>
            <w:lang w:bidi="ru-RU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/>
      </w:rPr>
      <w:id w:val="726807006"/>
      <w:docPartObj>
        <w:docPartGallery w:val="Page Numbers (Bottom of Page)"/>
        <w:docPartUnique/>
      </w:docPartObj>
    </w:sdtPr>
    <w:sdtEndPr/>
    <w:sdtContent>
      <w:p w:rsidR="00477624" w:rsidRDefault="00477624" w:rsidP="0022764D">
        <w:pPr>
          <w:pStyle w:val="a5"/>
          <w:jc w:val="right"/>
          <w:rPr>
            <w:noProof/>
          </w:rPr>
        </w:pPr>
        <w:r>
          <w:rPr>
            <w:noProof/>
            <w:lang w:bidi="ru-RU"/>
          </w:rPr>
          <w:fldChar w:fldCharType="begin"/>
        </w:r>
        <w:r>
          <w:rPr>
            <w:noProof/>
            <w:lang w:bidi="ru-RU"/>
          </w:rPr>
          <w:instrText xml:space="preserve"> PAGE   \* MERGEFORMAT </w:instrText>
        </w:r>
        <w:r>
          <w:rPr>
            <w:noProof/>
            <w:lang w:bidi="ru-RU"/>
          </w:rPr>
          <w:fldChar w:fldCharType="separate"/>
        </w:r>
        <w:r w:rsidR="002607E4">
          <w:rPr>
            <w:noProof/>
            <w:lang w:bidi="ru-RU"/>
          </w:rPr>
          <w:t>5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4BC" w:rsidRDefault="00E974BC" w:rsidP="00B8645F">
      <w:pPr>
        <w:spacing w:after="0" w:line="240" w:lineRule="auto"/>
      </w:pPr>
      <w:r>
        <w:separator/>
      </w:r>
    </w:p>
  </w:footnote>
  <w:footnote w:type="continuationSeparator" w:id="0">
    <w:p w:rsidR="00E974BC" w:rsidRDefault="00E974BC" w:rsidP="00B8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6F" w:rsidRDefault="00AF69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92725"/>
    <w:multiLevelType w:val="multilevel"/>
    <w:tmpl w:val="CA4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removePersonalInformation/>
  <w:removeDateAndTime/>
  <w:bordersDoNotSurroundHeader/>
  <w:bordersDoNotSurroundFooter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A22"/>
    <w:rsid w:val="000002DB"/>
    <w:rsid w:val="00002DD0"/>
    <w:rsid w:val="000068EE"/>
    <w:rsid w:val="00010610"/>
    <w:rsid w:val="00015741"/>
    <w:rsid w:val="00016488"/>
    <w:rsid w:val="00017531"/>
    <w:rsid w:val="000221CB"/>
    <w:rsid w:val="000314AA"/>
    <w:rsid w:val="000353B9"/>
    <w:rsid w:val="0005569E"/>
    <w:rsid w:val="0007402C"/>
    <w:rsid w:val="000751CA"/>
    <w:rsid w:val="00091486"/>
    <w:rsid w:val="000A39C2"/>
    <w:rsid w:val="000A7488"/>
    <w:rsid w:val="000A7ED3"/>
    <w:rsid w:val="000B0161"/>
    <w:rsid w:val="000B07A9"/>
    <w:rsid w:val="000B31E5"/>
    <w:rsid w:val="000C45B8"/>
    <w:rsid w:val="000D4B16"/>
    <w:rsid w:val="000E20CC"/>
    <w:rsid w:val="000F1BAD"/>
    <w:rsid w:val="000F4F09"/>
    <w:rsid w:val="00110435"/>
    <w:rsid w:val="00111383"/>
    <w:rsid w:val="00120365"/>
    <w:rsid w:val="00123BDD"/>
    <w:rsid w:val="001308D8"/>
    <w:rsid w:val="00153877"/>
    <w:rsid w:val="001661AA"/>
    <w:rsid w:val="00171409"/>
    <w:rsid w:val="0017395F"/>
    <w:rsid w:val="0017625D"/>
    <w:rsid w:val="0018040B"/>
    <w:rsid w:val="001830F0"/>
    <w:rsid w:val="00187F54"/>
    <w:rsid w:val="001972B1"/>
    <w:rsid w:val="001B4AAF"/>
    <w:rsid w:val="001C4837"/>
    <w:rsid w:val="001C7A0F"/>
    <w:rsid w:val="001D265C"/>
    <w:rsid w:val="001D40E7"/>
    <w:rsid w:val="001D4F1D"/>
    <w:rsid w:val="001E10A8"/>
    <w:rsid w:val="001E437C"/>
    <w:rsid w:val="001E71D9"/>
    <w:rsid w:val="001F307A"/>
    <w:rsid w:val="001F3682"/>
    <w:rsid w:val="00210F45"/>
    <w:rsid w:val="00211BE4"/>
    <w:rsid w:val="00225D76"/>
    <w:rsid w:val="0022764D"/>
    <w:rsid w:val="00255252"/>
    <w:rsid w:val="002607E4"/>
    <w:rsid w:val="002619A0"/>
    <w:rsid w:val="00276F66"/>
    <w:rsid w:val="0028152A"/>
    <w:rsid w:val="00281A33"/>
    <w:rsid w:val="002919EA"/>
    <w:rsid w:val="00295522"/>
    <w:rsid w:val="002B2E9F"/>
    <w:rsid w:val="002C0C4F"/>
    <w:rsid w:val="002F59EC"/>
    <w:rsid w:val="00303386"/>
    <w:rsid w:val="00320139"/>
    <w:rsid w:val="00325AB1"/>
    <w:rsid w:val="00331E29"/>
    <w:rsid w:val="0033256C"/>
    <w:rsid w:val="00347D0F"/>
    <w:rsid w:val="00357D6F"/>
    <w:rsid w:val="003640C2"/>
    <w:rsid w:val="003708FE"/>
    <w:rsid w:val="00380BA4"/>
    <w:rsid w:val="003A0FD1"/>
    <w:rsid w:val="003A7E62"/>
    <w:rsid w:val="003B408A"/>
    <w:rsid w:val="003B4976"/>
    <w:rsid w:val="003D1265"/>
    <w:rsid w:val="003D4DBF"/>
    <w:rsid w:val="003E0995"/>
    <w:rsid w:val="003E4767"/>
    <w:rsid w:val="003E7BC3"/>
    <w:rsid w:val="003F0235"/>
    <w:rsid w:val="003F2BF7"/>
    <w:rsid w:val="00405904"/>
    <w:rsid w:val="0041147B"/>
    <w:rsid w:val="004201E8"/>
    <w:rsid w:val="004341E4"/>
    <w:rsid w:val="00453ADA"/>
    <w:rsid w:val="00473EFB"/>
    <w:rsid w:val="00475F26"/>
    <w:rsid w:val="00477624"/>
    <w:rsid w:val="004944F7"/>
    <w:rsid w:val="004946C8"/>
    <w:rsid w:val="004A0C53"/>
    <w:rsid w:val="004F050C"/>
    <w:rsid w:val="00505FF9"/>
    <w:rsid w:val="00511AC1"/>
    <w:rsid w:val="00511C7C"/>
    <w:rsid w:val="00515F0D"/>
    <w:rsid w:val="0053308D"/>
    <w:rsid w:val="00535C1A"/>
    <w:rsid w:val="00542587"/>
    <w:rsid w:val="00542A22"/>
    <w:rsid w:val="00544BF7"/>
    <w:rsid w:val="00544E99"/>
    <w:rsid w:val="00555377"/>
    <w:rsid w:val="00562592"/>
    <w:rsid w:val="005642BB"/>
    <w:rsid w:val="00564636"/>
    <w:rsid w:val="00573597"/>
    <w:rsid w:val="00574218"/>
    <w:rsid w:val="00576B01"/>
    <w:rsid w:val="00582911"/>
    <w:rsid w:val="00587123"/>
    <w:rsid w:val="005A4561"/>
    <w:rsid w:val="005A6087"/>
    <w:rsid w:val="005B1628"/>
    <w:rsid w:val="005B1C53"/>
    <w:rsid w:val="005B7707"/>
    <w:rsid w:val="005C2359"/>
    <w:rsid w:val="005D0985"/>
    <w:rsid w:val="005E1570"/>
    <w:rsid w:val="005F10F8"/>
    <w:rsid w:val="005F54D3"/>
    <w:rsid w:val="005F5967"/>
    <w:rsid w:val="006014B5"/>
    <w:rsid w:val="00611327"/>
    <w:rsid w:val="00614FD9"/>
    <w:rsid w:val="00622F1D"/>
    <w:rsid w:val="006327C6"/>
    <w:rsid w:val="00643804"/>
    <w:rsid w:val="00644CB2"/>
    <w:rsid w:val="00653EE7"/>
    <w:rsid w:val="00665970"/>
    <w:rsid w:val="00685CDE"/>
    <w:rsid w:val="006870AF"/>
    <w:rsid w:val="006A3F0F"/>
    <w:rsid w:val="006A429A"/>
    <w:rsid w:val="006B5E1C"/>
    <w:rsid w:val="006C362B"/>
    <w:rsid w:val="006C7C4E"/>
    <w:rsid w:val="006D4A29"/>
    <w:rsid w:val="006D5BF0"/>
    <w:rsid w:val="006D77FE"/>
    <w:rsid w:val="006D7D64"/>
    <w:rsid w:val="006E0ACB"/>
    <w:rsid w:val="006E1050"/>
    <w:rsid w:val="006E2040"/>
    <w:rsid w:val="006F470F"/>
    <w:rsid w:val="0071058F"/>
    <w:rsid w:val="007113C1"/>
    <w:rsid w:val="00737B23"/>
    <w:rsid w:val="00746D2E"/>
    <w:rsid w:val="00750F20"/>
    <w:rsid w:val="0075472F"/>
    <w:rsid w:val="007856DD"/>
    <w:rsid w:val="00787C43"/>
    <w:rsid w:val="007A5229"/>
    <w:rsid w:val="007C3E58"/>
    <w:rsid w:val="007C57DD"/>
    <w:rsid w:val="007D17EA"/>
    <w:rsid w:val="007D2F22"/>
    <w:rsid w:val="007E0A2B"/>
    <w:rsid w:val="007E2345"/>
    <w:rsid w:val="007E55CE"/>
    <w:rsid w:val="007E7AD9"/>
    <w:rsid w:val="007F0CB5"/>
    <w:rsid w:val="007F68B6"/>
    <w:rsid w:val="00804B6F"/>
    <w:rsid w:val="008244C2"/>
    <w:rsid w:val="0083520B"/>
    <w:rsid w:val="00843C57"/>
    <w:rsid w:val="008465DD"/>
    <w:rsid w:val="0085177C"/>
    <w:rsid w:val="008640D7"/>
    <w:rsid w:val="00867656"/>
    <w:rsid w:val="00874F0F"/>
    <w:rsid w:val="00881E6A"/>
    <w:rsid w:val="00882D2E"/>
    <w:rsid w:val="00896C4B"/>
    <w:rsid w:val="008A0145"/>
    <w:rsid w:val="008B27D8"/>
    <w:rsid w:val="008C365F"/>
    <w:rsid w:val="008C66CF"/>
    <w:rsid w:val="008C6B06"/>
    <w:rsid w:val="008E21B4"/>
    <w:rsid w:val="008E765B"/>
    <w:rsid w:val="008F1078"/>
    <w:rsid w:val="008F542B"/>
    <w:rsid w:val="00900041"/>
    <w:rsid w:val="00905346"/>
    <w:rsid w:val="00910B31"/>
    <w:rsid w:val="009155D1"/>
    <w:rsid w:val="00917F72"/>
    <w:rsid w:val="00934309"/>
    <w:rsid w:val="00936010"/>
    <w:rsid w:val="009362B5"/>
    <w:rsid w:val="00940E36"/>
    <w:rsid w:val="00955AF2"/>
    <w:rsid w:val="00973C1A"/>
    <w:rsid w:val="00975CBD"/>
    <w:rsid w:val="00980581"/>
    <w:rsid w:val="009845D4"/>
    <w:rsid w:val="009A048A"/>
    <w:rsid w:val="009A06EA"/>
    <w:rsid w:val="009A1509"/>
    <w:rsid w:val="009A4757"/>
    <w:rsid w:val="009B1BF9"/>
    <w:rsid w:val="009B4644"/>
    <w:rsid w:val="009C5A9C"/>
    <w:rsid w:val="009C63F2"/>
    <w:rsid w:val="009D00AE"/>
    <w:rsid w:val="009D59C9"/>
    <w:rsid w:val="009E3924"/>
    <w:rsid w:val="00A0625D"/>
    <w:rsid w:val="00A11CBB"/>
    <w:rsid w:val="00A12A17"/>
    <w:rsid w:val="00A20088"/>
    <w:rsid w:val="00A35038"/>
    <w:rsid w:val="00A51DD4"/>
    <w:rsid w:val="00A53FE5"/>
    <w:rsid w:val="00A60ABA"/>
    <w:rsid w:val="00A973E3"/>
    <w:rsid w:val="00AA6259"/>
    <w:rsid w:val="00AA6BD8"/>
    <w:rsid w:val="00AA7204"/>
    <w:rsid w:val="00AB1C9D"/>
    <w:rsid w:val="00AB7767"/>
    <w:rsid w:val="00AC0A73"/>
    <w:rsid w:val="00AC612B"/>
    <w:rsid w:val="00AD29B1"/>
    <w:rsid w:val="00AD714C"/>
    <w:rsid w:val="00AE1EE2"/>
    <w:rsid w:val="00AF5FBA"/>
    <w:rsid w:val="00AF696F"/>
    <w:rsid w:val="00B104ED"/>
    <w:rsid w:val="00B16DA7"/>
    <w:rsid w:val="00B203EA"/>
    <w:rsid w:val="00B208C6"/>
    <w:rsid w:val="00B421CC"/>
    <w:rsid w:val="00B45028"/>
    <w:rsid w:val="00B453D2"/>
    <w:rsid w:val="00B524CA"/>
    <w:rsid w:val="00B66B9A"/>
    <w:rsid w:val="00B71C24"/>
    <w:rsid w:val="00B7276F"/>
    <w:rsid w:val="00B73742"/>
    <w:rsid w:val="00B826EB"/>
    <w:rsid w:val="00B8645F"/>
    <w:rsid w:val="00B902D8"/>
    <w:rsid w:val="00BA125F"/>
    <w:rsid w:val="00BB1BDC"/>
    <w:rsid w:val="00BB7E9E"/>
    <w:rsid w:val="00BB7F9C"/>
    <w:rsid w:val="00BC1C39"/>
    <w:rsid w:val="00BC25A8"/>
    <w:rsid w:val="00BC5B56"/>
    <w:rsid w:val="00BC7562"/>
    <w:rsid w:val="00BD16C2"/>
    <w:rsid w:val="00BE2161"/>
    <w:rsid w:val="00BF025F"/>
    <w:rsid w:val="00BF33C0"/>
    <w:rsid w:val="00BF4EDB"/>
    <w:rsid w:val="00C04220"/>
    <w:rsid w:val="00C04794"/>
    <w:rsid w:val="00C04D86"/>
    <w:rsid w:val="00C10D73"/>
    <w:rsid w:val="00C15F90"/>
    <w:rsid w:val="00C37E9A"/>
    <w:rsid w:val="00C452C7"/>
    <w:rsid w:val="00C52B23"/>
    <w:rsid w:val="00C5419D"/>
    <w:rsid w:val="00C66B23"/>
    <w:rsid w:val="00C80A1B"/>
    <w:rsid w:val="00C83C6E"/>
    <w:rsid w:val="00C85B9F"/>
    <w:rsid w:val="00C86A1B"/>
    <w:rsid w:val="00C9080F"/>
    <w:rsid w:val="00C90D13"/>
    <w:rsid w:val="00C91351"/>
    <w:rsid w:val="00CA4DA4"/>
    <w:rsid w:val="00CB3518"/>
    <w:rsid w:val="00CC28DF"/>
    <w:rsid w:val="00CC29A1"/>
    <w:rsid w:val="00CD533F"/>
    <w:rsid w:val="00CD67C9"/>
    <w:rsid w:val="00CF6CE6"/>
    <w:rsid w:val="00D03B5B"/>
    <w:rsid w:val="00D20913"/>
    <w:rsid w:val="00D30A36"/>
    <w:rsid w:val="00D34EDF"/>
    <w:rsid w:val="00D37054"/>
    <w:rsid w:val="00D41F01"/>
    <w:rsid w:val="00D4520B"/>
    <w:rsid w:val="00D5606F"/>
    <w:rsid w:val="00D77433"/>
    <w:rsid w:val="00D82C71"/>
    <w:rsid w:val="00D8406A"/>
    <w:rsid w:val="00D84F27"/>
    <w:rsid w:val="00D90F19"/>
    <w:rsid w:val="00D970F8"/>
    <w:rsid w:val="00DA4871"/>
    <w:rsid w:val="00DA7FE6"/>
    <w:rsid w:val="00DC2910"/>
    <w:rsid w:val="00DC31E9"/>
    <w:rsid w:val="00DC40A5"/>
    <w:rsid w:val="00DC4516"/>
    <w:rsid w:val="00DC7A30"/>
    <w:rsid w:val="00DF135B"/>
    <w:rsid w:val="00E05775"/>
    <w:rsid w:val="00E10F6F"/>
    <w:rsid w:val="00E11F35"/>
    <w:rsid w:val="00E5246D"/>
    <w:rsid w:val="00E52D4D"/>
    <w:rsid w:val="00E62D59"/>
    <w:rsid w:val="00E85292"/>
    <w:rsid w:val="00E860B3"/>
    <w:rsid w:val="00E94206"/>
    <w:rsid w:val="00E974BC"/>
    <w:rsid w:val="00EB3CEC"/>
    <w:rsid w:val="00EB5C97"/>
    <w:rsid w:val="00EC38D0"/>
    <w:rsid w:val="00ED0F78"/>
    <w:rsid w:val="00ED200E"/>
    <w:rsid w:val="00EE08AE"/>
    <w:rsid w:val="00EE14ED"/>
    <w:rsid w:val="00EE30C4"/>
    <w:rsid w:val="00EE4E0F"/>
    <w:rsid w:val="00F07340"/>
    <w:rsid w:val="00F2438A"/>
    <w:rsid w:val="00F307A8"/>
    <w:rsid w:val="00F3204B"/>
    <w:rsid w:val="00F4637F"/>
    <w:rsid w:val="00F6202E"/>
    <w:rsid w:val="00F968EF"/>
    <w:rsid w:val="00FB6B84"/>
    <w:rsid w:val="00FC4D98"/>
    <w:rsid w:val="00FC7EDE"/>
    <w:rsid w:val="00FD08B9"/>
    <w:rsid w:val="00FD1A0E"/>
    <w:rsid w:val="00FE453C"/>
    <w:rsid w:val="00FF27AD"/>
    <w:rsid w:val="00FF69D3"/>
    <w:rsid w:val="04147DC9"/>
    <w:rsid w:val="083DE845"/>
    <w:rsid w:val="4A7552A6"/>
    <w:rsid w:val="666C916D"/>
    <w:rsid w:val="75559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18"/>
    <w:lsdException w:name="heading 3" w:uiPriority="18"/>
    <w:lsdException w:name="heading 4" w:uiPriority="18"/>
    <w:lsdException w:name="heading 5" w:semiHidden="1" w:uiPriority="18" w:unhideWhenUsed="1"/>
    <w:lsdException w:name="heading 6" w:semiHidden="1" w:uiPriority="18" w:unhideWhenUsed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63F2"/>
  </w:style>
  <w:style w:type="paragraph" w:styleId="1">
    <w:name w:val="heading 1"/>
    <w:basedOn w:val="a"/>
    <w:next w:val="a"/>
    <w:link w:val="10"/>
    <w:uiPriority w:val="3"/>
    <w:qFormat/>
    <w:rsid w:val="00574218"/>
    <w:pPr>
      <w:keepNext/>
      <w:keepLines/>
      <w:pageBreakBefore/>
      <w:outlineLvl w:val="0"/>
    </w:pPr>
    <w:rPr>
      <w:rFonts w:asciiTheme="majorHAnsi" w:hAnsiTheme="majorHAnsi"/>
      <w:sz w:val="56"/>
    </w:rPr>
  </w:style>
  <w:style w:type="paragraph" w:styleId="2">
    <w:name w:val="heading 2"/>
    <w:basedOn w:val="a"/>
    <w:next w:val="a"/>
    <w:link w:val="20"/>
    <w:uiPriority w:val="18"/>
    <w:unhideWhenUsed/>
    <w:rsid w:val="00573597"/>
    <w:pPr>
      <w:keepNext/>
      <w:keepLines/>
      <w:spacing w:before="40" w:after="0"/>
      <w:outlineLvl w:val="1"/>
    </w:pPr>
    <w:rPr>
      <w:rFonts w:eastAsiaTheme="majorEastAsia" w:cstheme="majorBidi"/>
      <w:sz w:val="56"/>
      <w:szCs w:val="26"/>
    </w:rPr>
  </w:style>
  <w:style w:type="paragraph" w:styleId="3">
    <w:name w:val="heading 3"/>
    <w:basedOn w:val="11"/>
    <w:next w:val="a"/>
    <w:link w:val="30"/>
    <w:uiPriority w:val="18"/>
    <w:unhideWhenUsed/>
    <w:rsid w:val="00573597"/>
    <w:pPr>
      <w:outlineLvl w:val="2"/>
    </w:pPr>
  </w:style>
  <w:style w:type="paragraph" w:styleId="4">
    <w:name w:val="heading 4"/>
    <w:basedOn w:val="21"/>
    <w:next w:val="a"/>
    <w:link w:val="40"/>
    <w:uiPriority w:val="18"/>
    <w:unhideWhenUsed/>
    <w:rsid w:val="00573597"/>
    <w:pPr>
      <w:outlineLvl w:val="3"/>
    </w:pPr>
  </w:style>
  <w:style w:type="paragraph" w:styleId="5">
    <w:name w:val="heading 5"/>
    <w:basedOn w:val="31"/>
    <w:next w:val="a"/>
    <w:link w:val="50"/>
    <w:uiPriority w:val="18"/>
    <w:unhideWhenUsed/>
    <w:rsid w:val="00573597"/>
    <w:pPr>
      <w:outlineLvl w:val="4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645F"/>
  </w:style>
  <w:style w:type="paragraph" w:styleId="a5">
    <w:name w:val="footer"/>
    <w:basedOn w:val="a"/>
    <w:link w:val="a6"/>
    <w:uiPriority w:val="99"/>
    <w:unhideWhenUsed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645F"/>
  </w:style>
  <w:style w:type="character" w:styleId="a7">
    <w:name w:val="Hyperlink"/>
    <w:basedOn w:val="a0"/>
    <w:uiPriority w:val="99"/>
    <w:unhideWhenUsed/>
    <w:rsid w:val="00295522"/>
    <w:rPr>
      <w:color w:val="0563C1" w:themeColor="hyperlink"/>
      <w:u w:val="single"/>
    </w:rPr>
  </w:style>
  <w:style w:type="character" w:customStyle="1" w:styleId="a8">
    <w:name w:val="Неподтвержденное упоминание"/>
    <w:basedOn w:val="a0"/>
    <w:uiPriority w:val="99"/>
    <w:semiHidden/>
    <w:unhideWhenUsed/>
    <w:rsid w:val="0029552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3"/>
    <w:rsid w:val="00576B01"/>
    <w:rPr>
      <w:rFonts w:asciiTheme="majorHAnsi" w:hAnsiTheme="majorHAnsi"/>
      <w:sz w:val="56"/>
    </w:rPr>
  </w:style>
  <w:style w:type="character" w:styleId="a9">
    <w:name w:val="Placeholder Text"/>
    <w:basedOn w:val="a0"/>
    <w:uiPriority w:val="99"/>
    <w:semiHidden/>
    <w:rsid w:val="00347D0F"/>
    <w:rPr>
      <w:color w:val="808080"/>
    </w:rPr>
  </w:style>
  <w:style w:type="paragraph" w:styleId="aa">
    <w:name w:val="Title"/>
    <w:link w:val="ab"/>
    <w:uiPriority w:val="1"/>
    <w:qFormat/>
    <w:rsid w:val="001C7A0F"/>
    <w:pPr>
      <w:spacing w:after="36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84"/>
      <w:szCs w:val="120"/>
    </w:rPr>
  </w:style>
  <w:style w:type="character" w:customStyle="1" w:styleId="ab">
    <w:name w:val="Заголовок Знак"/>
    <w:basedOn w:val="a0"/>
    <w:link w:val="aa"/>
    <w:uiPriority w:val="1"/>
    <w:rsid w:val="001C7A0F"/>
    <w:rPr>
      <w:rFonts w:asciiTheme="majorHAnsi" w:eastAsiaTheme="majorEastAsia" w:hAnsiTheme="majorHAnsi" w:cstheme="majorBidi"/>
      <w:spacing w:val="-10"/>
      <w:kern w:val="28"/>
      <w:sz w:val="84"/>
      <w:szCs w:val="120"/>
    </w:rPr>
  </w:style>
  <w:style w:type="table" w:styleId="ac">
    <w:name w:val="Table Grid"/>
    <w:basedOn w:val="a1"/>
    <w:uiPriority w:val="39"/>
    <w:rsid w:val="007D2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unhideWhenUsed/>
    <w:rsid w:val="007D2F22"/>
    <w:pPr>
      <w:spacing w:after="0" w:line="240" w:lineRule="auto"/>
    </w:pPr>
  </w:style>
  <w:style w:type="paragraph" w:styleId="ae">
    <w:name w:val="TOC Heading"/>
    <w:next w:val="a"/>
    <w:uiPriority w:val="39"/>
    <w:unhideWhenUsed/>
    <w:qFormat/>
    <w:rsid w:val="004341E4"/>
    <w:rPr>
      <w:rFonts w:asciiTheme="majorHAnsi" w:hAnsiTheme="majorHAnsi"/>
      <w:sz w:val="56"/>
    </w:rPr>
  </w:style>
  <w:style w:type="paragraph" w:styleId="12">
    <w:name w:val="toc 1"/>
    <w:basedOn w:val="a"/>
    <w:next w:val="a"/>
    <w:link w:val="13"/>
    <w:autoRedefine/>
    <w:uiPriority w:val="39"/>
    <w:unhideWhenUsed/>
    <w:rsid w:val="00477624"/>
    <w:pPr>
      <w:tabs>
        <w:tab w:val="right" w:leader="dot" w:pos="5030"/>
      </w:tabs>
      <w:spacing w:after="100"/>
    </w:pPr>
    <w:rPr>
      <w:rFonts w:asciiTheme="majorHAnsi" w:hAnsiTheme="majorHAnsi"/>
      <w:noProof/>
      <w:spacing w:val="15"/>
      <w:sz w:val="24"/>
    </w:rPr>
  </w:style>
  <w:style w:type="paragraph" w:styleId="af">
    <w:name w:val="Subtitle"/>
    <w:link w:val="af0"/>
    <w:uiPriority w:val="2"/>
    <w:qFormat/>
    <w:rsid w:val="00BB7F9C"/>
    <w:pPr>
      <w:numPr>
        <w:ilvl w:val="1"/>
      </w:numPr>
      <w:jc w:val="right"/>
    </w:pPr>
    <w:rPr>
      <w:rFonts w:asciiTheme="majorHAnsi" w:eastAsiaTheme="minorEastAsia" w:hAnsiTheme="majorHAnsi"/>
      <w:spacing w:val="15"/>
      <w:sz w:val="24"/>
    </w:rPr>
  </w:style>
  <w:style w:type="character" w:customStyle="1" w:styleId="af0">
    <w:name w:val="Подзаголовок Знак"/>
    <w:basedOn w:val="a0"/>
    <w:link w:val="af"/>
    <w:uiPriority w:val="2"/>
    <w:rsid w:val="00576B01"/>
    <w:rPr>
      <w:rFonts w:asciiTheme="majorHAnsi" w:eastAsiaTheme="minorEastAsia" w:hAnsiTheme="majorHAnsi"/>
      <w:spacing w:val="15"/>
      <w:sz w:val="24"/>
    </w:rPr>
  </w:style>
  <w:style w:type="character" w:styleId="af1">
    <w:name w:val="Subtle Emphasis"/>
    <w:basedOn w:val="a0"/>
    <w:uiPriority w:val="19"/>
    <w:rsid w:val="008E765B"/>
    <w:rPr>
      <w:i/>
      <w:iCs/>
      <w:color w:val="404040" w:themeColor="text1" w:themeTint="BF"/>
    </w:rPr>
  </w:style>
  <w:style w:type="paragraph" w:customStyle="1" w:styleId="af2">
    <w:name w:val="Автор"/>
    <w:basedOn w:val="af"/>
    <w:next w:val="a"/>
    <w:uiPriority w:val="4"/>
    <w:qFormat/>
    <w:rsid w:val="00F2438A"/>
    <w:pPr>
      <w:spacing w:after="80" w:line="240" w:lineRule="auto"/>
      <w:jc w:val="center"/>
    </w:pPr>
  </w:style>
  <w:style w:type="character" w:customStyle="1" w:styleId="14">
    <w:name w:val="Автор 1"/>
    <w:uiPriority w:val="6"/>
    <w:qFormat/>
    <w:rsid w:val="00C91351"/>
    <w:rPr>
      <w:rFonts w:asciiTheme="majorHAnsi" w:hAnsiTheme="majorHAnsi"/>
      <w:sz w:val="24"/>
    </w:rPr>
  </w:style>
  <w:style w:type="paragraph" w:styleId="22">
    <w:name w:val="toc 2"/>
    <w:next w:val="a"/>
    <w:link w:val="23"/>
    <w:uiPriority w:val="39"/>
    <w:unhideWhenUsed/>
    <w:rsid w:val="00574218"/>
    <w:pPr>
      <w:spacing w:after="100"/>
      <w:ind w:left="220"/>
    </w:pPr>
    <w:rPr>
      <w:rFonts w:asciiTheme="majorHAnsi" w:eastAsiaTheme="minorEastAsia" w:hAnsiTheme="majorHAnsi" w:cs="Times New Roman"/>
      <w:spacing w:val="15"/>
    </w:rPr>
  </w:style>
  <w:style w:type="paragraph" w:styleId="32">
    <w:name w:val="toc 3"/>
    <w:basedOn w:val="a"/>
    <w:next w:val="a"/>
    <w:uiPriority w:val="39"/>
    <w:unhideWhenUsed/>
    <w:rsid w:val="00574218"/>
    <w:pPr>
      <w:spacing w:after="100"/>
      <w:ind w:left="440"/>
    </w:pPr>
    <w:rPr>
      <w:rFonts w:asciiTheme="majorHAnsi" w:eastAsiaTheme="minorEastAsia" w:hAnsiTheme="majorHAnsi" w:cs="Times New Roman"/>
      <w:spacing w:val="15"/>
      <w:sz w:val="24"/>
    </w:rPr>
  </w:style>
  <w:style w:type="paragraph" w:customStyle="1" w:styleId="15">
    <w:name w:val="Текст 1"/>
    <w:link w:val="16"/>
    <w:uiPriority w:val="7"/>
    <w:qFormat/>
    <w:rsid w:val="004341E4"/>
    <w:pPr>
      <w:spacing w:after="120" w:line="240" w:lineRule="auto"/>
      <w:jc w:val="center"/>
    </w:pPr>
    <w:rPr>
      <w:rFonts w:asciiTheme="majorHAnsi" w:hAnsiTheme="majorHAnsi"/>
    </w:rPr>
  </w:style>
  <w:style w:type="character" w:customStyle="1" w:styleId="13">
    <w:name w:val="Оглавление 1 Знак"/>
    <w:basedOn w:val="a0"/>
    <w:link w:val="12"/>
    <w:uiPriority w:val="39"/>
    <w:rsid w:val="00477624"/>
    <w:rPr>
      <w:rFonts w:asciiTheme="majorHAnsi" w:hAnsiTheme="majorHAnsi"/>
      <w:noProof/>
      <w:spacing w:val="15"/>
      <w:sz w:val="24"/>
    </w:rPr>
  </w:style>
  <w:style w:type="character" w:customStyle="1" w:styleId="23">
    <w:name w:val="Оглавление 2 Знак"/>
    <w:basedOn w:val="a0"/>
    <w:link w:val="22"/>
    <w:uiPriority w:val="39"/>
    <w:rsid w:val="00574218"/>
    <w:rPr>
      <w:rFonts w:asciiTheme="majorHAnsi" w:eastAsiaTheme="minorEastAsia" w:hAnsiTheme="majorHAnsi" w:cs="Times New Roman"/>
      <w:spacing w:val="15"/>
    </w:rPr>
  </w:style>
  <w:style w:type="paragraph" w:customStyle="1" w:styleId="11">
    <w:name w:val="Название 1"/>
    <w:next w:val="15"/>
    <w:link w:val="17"/>
    <w:uiPriority w:val="5"/>
    <w:qFormat/>
    <w:rsid w:val="00DF135B"/>
    <w:pPr>
      <w:pageBreakBefore/>
      <w:spacing w:after="360"/>
    </w:pPr>
    <w:rPr>
      <w:rFonts w:asciiTheme="majorHAnsi" w:hAnsiTheme="majorHAnsi"/>
      <w:color w:val="BF8F00" w:themeColor="accent4" w:themeShade="BF"/>
      <w:sz w:val="56"/>
    </w:rPr>
  </w:style>
  <w:style w:type="character" w:customStyle="1" w:styleId="16">
    <w:name w:val="Текст 1 (знак)"/>
    <w:basedOn w:val="a0"/>
    <w:link w:val="15"/>
    <w:uiPriority w:val="7"/>
    <w:rsid w:val="00576B01"/>
    <w:rPr>
      <w:rFonts w:asciiTheme="majorHAnsi" w:hAnsiTheme="majorHAnsi"/>
    </w:rPr>
  </w:style>
  <w:style w:type="character" w:customStyle="1" w:styleId="17">
    <w:name w:val="Название 1 (знак)"/>
    <w:basedOn w:val="a0"/>
    <w:link w:val="11"/>
    <w:uiPriority w:val="5"/>
    <w:rsid w:val="00576B01"/>
    <w:rPr>
      <w:rFonts w:asciiTheme="majorHAnsi" w:hAnsiTheme="majorHAnsi"/>
      <w:color w:val="BF8F00" w:themeColor="accent4" w:themeShade="BF"/>
      <w:sz w:val="56"/>
    </w:rPr>
  </w:style>
  <w:style w:type="paragraph" w:customStyle="1" w:styleId="21">
    <w:name w:val="Название 2"/>
    <w:next w:val="24"/>
    <w:link w:val="25"/>
    <w:uiPriority w:val="8"/>
    <w:qFormat/>
    <w:rsid w:val="00DF135B"/>
    <w:pPr>
      <w:pageBreakBefore/>
      <w:spacing w:after="960"/>
      <w:jc w:val="right"/>
    </w:pPr>
    <w:rPr>
      <w:sz w:val="56"/>
    </w:rPr>
  </w:style>
  <w:style w:type="paragraph" w:customStyle="1" w:styleId="24">
    <w:name w:val="Текст 2"/>
    <w:link w:val="26"/>
    <w:uiPriority w:val="10"/>
    <w:qFormat/>
    <w:rsid w:val="00DF135B"/>
    <w:pPr>
      <w:spacing w:after="360" w:line="360" w:lineRule="auto"/>
      <w:jc w:val="right"/>
    </w:pPr>
  </w:style>
  <w:style w:type="character" w:customStyle="1" w:styleId="27">
    <w:name w:val="Автор 2"/>
    <w:uiPriority w:val="9"/>
    <w:qFormat/>
    <w:rsid w:val="00DF135B"/>
    <w:rPr>
      <w:sz w:val="22"/>
    </w:rPr>
  </w:style>
  <w:style w:type="character" w:customStyle="1" w:styleId="26">
    <w:name w:val="Текст 2 (знак)"/>
    <w:basedOn w:val="a0"/>
    <w:link w:val="24"/>
    <w:uiPriority w:val="10"/>
    <w:rsid w:val="00576B01"/>
  </w:style>
  <w:style w:type="character" w:customStyle="1" w:styleId="25">
    <w:name w:val="Название 2 (знак)"/>
    <w:basedOn w:val="a0"/>
    <w:link w:val="21"/>
    <w:uiPriority w:val="8"/>
    <w:rsid w:val="00576B01"/>
    <w:rPr>
      <w:sz w:val="56"/>
    </w:rPr>
  </w:style>
  <w:style w:type="paragraph" w:customStyle="1" w:styleId="33">
    <w:name w:val="Текст 3"/>
    <w:uiPriority w:val="12"/>
    <w:qFormat/>
    <w:rsid w:val="000068EE"/>
    <w:pPr>
      <w:spacing w:line="480" w:lineRule="auto"/>
      <w:ind w:left="720"/>
    </w:pPr>
    <w:rPr>
      <w:color w:val="CC3300"/>
      <w:sz w:val="24"/>
    </w:rPr>
  </w:style>
  <w:style w:type="paragraph" w:customStyle="1" w:styleId="31">
    <w:name w:val="Название 3"/>
    <w:uiPriority w:val="11"/>
    <w:qFormat/>
    <w:rsid w:val="00BF025F"/>
    <w:pPr>
      <w:pageBreakBefore/>
      <w:spacing w:after="600" w:line="240" w:lineRule="auto"/>
    </w:pPr>
    <w:rPr>
      <w:rFonts w:asciiTheme="majorHAnsi" w:hAnsiTheme="majorHAnsi"/>
      <w:color w:val="CC3300"/>
      <w:sz w:val="96"/>
    </w:rPr>
  </w:style>
  <w:style w:type="paragraph" w:customStyle="1" w:styleId="41">
    <w:name w:val="Название 4"/>
    <w:next w:val="a"/>
    <w:uiPriority w:val="13"/>
    <w:qFormat/>
    <w:rsid w:val="00AD714C"/>
    <w:pPr>
      <w:pageBreakBefore/>
      <w:spacing w:after="600"/>
    </w:pPr>
    <w:rPr>
      <w:color w:val="000000" w:themeColor="text1"/>
      <w:sz w:val="56"/>
    </w:rPr>
  </w:style>
  <w:style w:type="paragraph" w:customStyle="1" w:styleId="af3">
    <w:name w:val="Биография"/>
    <w:uiPriority w:val="14"/>
    <w:qFormat/>
    <w:rsid w:val="00015741"/>
    <w:pPr>
      <w:spacing w:after="0" w:line="360" w:lineRule="auto"/>
      <w:jc w:val="right"/>
    </w:pPr>
    <w:rPr>
      <w:rFonts w:asciiTheme="majorHAnsi" w:eastAsiaTheme="minorEastAsia" w:hAnsiTheme="majorHAnsi"/>
      <w:spacing w:val="15"/>
      <w:sz w:val="24"/>
    </w:rPr>
  </w:style>
  <w:style w:type="paragraph" w:styleId="af4">
    <w:name w:val="List Paragraph"/>
    <w:basedOn w:val="a"/>
    <w:uiPriority w:val="34"/>
    <w:rsid w:val="00576B01"/>
    <w:pPr>
      <w:ind w:left="720"/>
      <w:contextualSpacing/>
    </w:pPr>
  </w:style>
  <w:style w:type="character" w:customStyle="1" w:styleId="34">
    <w:name w:val="Автор стихотворения 3"/>
    <w:basedOn w:val="27"/>
    <w:uiPriority w:val="1"/>
    <w:qFormat/>
    <w:rsid w:val="00576B01"/>
    <w:rPr>
      <w:rFonts w:asciiTheme="majorHAnsi" w:hAnsiTheme="majorHAnsi"/>
      <w:sz w:val="28"/>
    </w:rPr>
  </w:style>
  <w:style w:type="character" w:customStyle="1" w:styleId="30">
    <w:name w:val="Заголовок 3 Знак"/>
    <w:basedOn w:val="a0"/>
    <w:link w:val="3"/>
    <w:uiPriority w:val="18"/>
    <w:rsid w:val="009C63F2"/>
    <w:rPr>
      <w:rFonts w:asciiTheme="majorHAnsi" w:hAnsiTheme="majorHAnsi"/>
      <w:color w:val="BF8F00" w:themeColor="accent4" w:themeShade="BF"/>
      <w:sz w:val="56"/>
    </w:rPr>
  </w:style>
  <w:style w:type="character" w:customStyle="1" w:styleId="40">
    <w:name w:val="Заголовок 4 Знак"/>
    <w:basedOn w:val="a0"/>
    <w:link w:val="4"/>
    <w:uiPriority w:val="18"/>
    <w:rsid w:val="009C63F2"/>
    <w:rPr>
      <w:sz w:val="56"/>
    </w:rPr>
  </w:style>
  <w:style w:type="character" w:customStyle="1" w:styleId="50">
    <w:name w:val="Заголовок 5 Знак"/>
    <w:basedOn w:val="a0"/>
    <w:link w:val="5"/>
    <w:uiPriority w:val="18"/>
    <w:rsid w:val="009C63F2"/>
    <w:rPr>
      <w:rFonts w:asciiTheme="majorHAnsi" w:hAnsiTheme="majorHAnsi"/>
      <w:color w:val="CC3300"/>
    </w:rPr>
  </w:style>
  <w:style w:type="character" w:customStyle="1" w:styleId="20">
    <w:name w:val="Заголовок 2 Знак"/>
    <w:basedOn w:val="a0"/>
    <w:link w:val="2"/>
    <w:uiPriority w:val="18"/>
    <w:rsid w:val="009C63F2"/>
    <w:rPr>
      <w:rFonts w:eastAsiaTheme="majorEastAsia" w:cstheme="majorBidi"/>
      <w:sz w:val="56"/>
      <w:szCs w:val="26"/>
    </w:rPr>
  </w:style>
  <w:style w:type="character" w:styleId="af5">
    <w:name w:val="FollowedHyperlink"/>
    <w:basedOn w:val="a0"/>
    <w:uiPriority w:val="99"/>
    <w:semiHidden/>
    <w:unhideWhenUsed/>
    <w:rsid w:val="00017531"/>
    <w:rPr>
      <w:color w:val="954F72" w:themeColor="followedHyperlink"/>
      <w:u w:val="single"/>
    </w:rPr>
  </w:style>
  <w:style w:type="paragraph" w:styleId="af6">
    <w:name w:val="Balloon Text"/>
    <w:basedOn w:val="a"/>
    <w:link w:val="af7"/>
    <w:uiPriority w:val="99"/>
    <w:semiHidden/>
    <w:unhideWhenUsed/>
    <w:rsid w:val="004A0C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4A0C53"/>
    <w:rPr>
      <w:rFonts w:ascii="Segoe UI" w:hAnsi="Segoe UI" w:cs="Segoe UI"/>
      <w:sz w:val="18"/>
      <w:szCs w:val="18"/>
    </w:rPr>
  </w:style>
  <w:style w:type="paragraph" w:styleId="af8">
    <w:name w:val="Normal (Web)"/>
    <w:basedOn w:val="a"/>
    <w:uiPriority w:val="99"/>
    <w:unhideWhenUsed/>
    <w:rsid w:val="0053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iff">
    <w:name w:val="diff"/>
    <w:basedOn w:val="a0"/>
    <w:rsid w:val="0053308D"/>
  </w:style>
  <w:style w:type="character" w:styleId="af9">
    <w:name w:val="Strong"/>
    <w:basedOn w:val="a0"/>
    <w:uiPriority w:val="22"/>
    <w:qFormat/>
    <w:rsid w:val="00AF696F"/>
    <w:rPr>
      <w:b/>
      <w:bCs/>
    </w:rPr>
  </w:style>
  <w:style w:type="character" w:customStyle="1" w:styleId="markdown-word">
    <w:name w:val="markdown-word"/>
    <w:basedOn w:val="a0"/>
    <w:rsid w:val="00C04794"/>
  </w:style>
  <w:style w:type="character" w:customStyle="1" w:styleId="messagetext">
    <w:name w:val="messagetext"/>
    <w:basedOn w:val="a0"/>
    <w:rsid w:val="009155D1"/>
  </w:style>
  <w:style w:type="paragraph" w:customStyle="1" w:styleId="ds-markdown-paragraph">
    <w:name w:val="ds-markdown-paragraph"/>
    <w:basedOn w:val="a"/>
    <w:rsid w:val="00CA4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718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0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8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57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08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69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1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35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1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694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8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4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88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4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5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79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8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2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vk.ru/green_linia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ya\AppData\Roaming\Microsoft\&#1064;&#1072;&#1073;&#1083;&#1086;&#1085;&#1099;\&#1050;&#1085;&#1080;&#1075;&#1072;%20&#1089;&#1090;&#1080;&#1093;&#1086;&#107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38D7A-AB9B-42F4-B191-52F2892C6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Книга стихов.dotx</Template>
  <TotalTime>0</TotalTime>
  <Pages>1</Pages>
  <Words>9121</Words>
  <Characters>51995</Characters>
  <Application>Microsoft Office Word</Application>
  <DocSecurity>0</DocSecurity>
  <Lines>433</Lines>
  <Paragraphs>121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2026-06-08T16:44:00Z</dcterms:created>
  <dcterms:modified xsi:type="dcterms:W3CDTF">2026-07-21T17:57:00Z</dcterms:modified>
</cp:coreProperties>
</file>